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E54AB" w14:textId="77777777" w:rsidR="00654E8F" w:rsidRPr="00A82E3D" w:rsidRDefault="00654E8F" w:rsidP="0001436A">
      <w:pPr>
        <w:pStyle w:val="SupplementaryMaterial"/>
        <w:rPr>
          <w:b w:val="0"/>
        </w:rPr>
      </w:pPr>
      <w:r w:rsidRPr="00A82E3D">
        <w:t>Supplementary Material</w:t>
      </w:r>
    </w:p>
    <w:p w14:paraId="4EA1012D" w14:textId="77777777" w:rsidR="00975692" w:rsidRPr="00A82E3D" w:rsidRDefault="00975692" w:rsidP="0001436A">
      <w:pPr>
        <w:pStyle w:val="AuthorList"/>
        <w:rPr>
          <w:sz w:val="32"/>
          <w:szCs w:val="32"/>
        </w:rPr>
      </w:pPr>
      <w:r w:rsidRPr="00A82E3D">
        <w:rPr>
          <w:sz w:val="32"/>
          <w:szCs w:val="32"/>
        </w:rPr>
        <w:t xml:space="preserve">The role of plasma cortisol in dementia, epilepsy, and multiple sclerosis: A Mendelian randomization study </w:t>
      </w:r>
    </w:p>
    <w:p w14:paraId="7B17B335" w14:textId="6A874549" w:rsidR="008C3314" w:rsidRPr="00A82E3D" w:rsidRDefault="008C3314" w:rsidP="00975692">
      <w:pPr>
        <w:spacing w:before="240" w:after="0"/>
        <w:rPr>
          <w:rFonts w:cs="Times New Roman"/>
          <w:b/>
          <w:szCs w:val="24"/>
        </w:rPr>
      </w:pPr>
      <w:proofErr w:type="spellStart"/>
      <w:r w:rsidRPr="00A82E3D">
        <w:rPr>
          <w:rFonts w:cs="Times New Roman"/>
          <w:b/>
          <w:szCs w:val="24"/>
        </w:rPr>
        <w:t>Ha</w:t>
      </w:r>
      <w:r w:rsidR="000B1B67">
        <w:rPr>
          <w:rFonts w:cs="Times New Roman" w:hint="eastAsia"/>
          <w:b/>
          <w:szCs w:val="24"/>
          <w:lang w:eastAsia="zh-CN"/>
        </w:rPr>
        <w:t>i</w:t>
      </w:r>
      <w:r w:rsidRPr="00A82E3D">
        <w:rPr>
          <w:rFonts w:cs="Times New Roman"/>
          <w:b/>
          <w:szCs w:val="24"/>
        </w:rPr>
        <w:t>qi</w:t>
      </w:r>
      <w:proofErr w:type="spellEnd"/>
      <w:r w:rsidRPr="00A82E3D">
        <w:rPr>
          <w:rFonts w:cs="Times New Roman"/>
          <w:b/>
          <w:szCs w:val="24"/>
        </w:rPr>
        <w:t xml:space="preserve"> Li</w:t>
      </w:r>
      <w:r w:rsidRPr="003708F9">
        <w:rPr>
          <w:rFonts w:cs="Times New Roman"/>
          <w:b/>
          <w:szCs w:val="24"/>
          <w:vertAlign w:val="superscript"/>
        </w:rPr>
        <w:t>1†</w:t>
      </w:r>
      <w:r w:rsidRPr="00A82E3D">
        <w:rPr>
          <w:rFonts w:cs="Times New Roman"/>
          <w:b/>
          <w:szCs w:val="24"/>
        </w:rPr>
        <w:t xml:space="preserve">, </w:t>
      </w:r>
      <w:proofErr w:type="spellStart"/>
      <w:r w:rsidRPr="00A82E3D">
        <w:rPr>
          <w:rFonts w:cs="Times New Roman"/>
          <w:b/>
          <w:szCs w:val="24"/>
        </w:rPr>
        <w:t>Kaili</w:t>
      </w:r>
      <w:proofErr w:type="spellEnd"/>
      <w:r w:rsidRPr="00A82E3D">
        <w:rPr>
          <w:rFonts w:cs="Times New Roman"/>
          <w:b/>
          <w:szCs w:val="24"/>
        </w:rPr>
        <w:t xml:space="preserve"> Chen</w:t>
      </w:r>
      <w:r w:rsidRPr="003708F9">
        <w:rPr>
          <w:rFonts w:cs="Times New Roman"/>
          <w:b/>
          <w:szCs w:val="24"/>
          <w:vertAlign w:val="superscript"/>
        </w:rPr>
        <w:t>1†</w:t>
      </w:r>
      <w:r w:rsidRPr="00A82E3D">
        <w:rPr>
          <w:rFonts w:cs="Times New Roman"/>
          <w:b/>
          <w:szCs w:val="24"/>
        </w:rPr>
        <w:t>, Le Yang</w:t>
      </w:r>
      <w:r w:rsidRPr="003708F9">
        <w:rPr>
          <w:rFonts w:cs="Times New Roman"/>
          <w:b/>
          <w:szCs w:val="24"/>
          <w:vertAlign w:val="superscript"/>
        </w:rPr>
        <w:t>2†</w:t>
      </w:r>
      <w:r w:rsidRPr="00A82E3D">
        <w:rPr>
          <w:rFonts w:cs="Times New Roman"/>
          <w:b/>
          <w:szCs w:val="24"/>
        </w:rPr>
        <w:t xml:space="preserve">, </w:t>
      </w:r>
      <w:proofErr w:type="spellStart"/>
      <w:r w:rsidRPr="00A82E3D">
        <w:rPr>
          <w:rFonts w:cs="Times New Roman"/>
          <w:b/>
          <w:szCs w:val="24"/>
        </w:rPr>
        <w:t>Qiaoli</w:t>
      </w:r>
      <w:proofErr w:type="spellEnd"/>
      <w:r w:rsidRPr="00A82E3D">
        <w:rPr>
          <w:rFonts w:cs="Times New Roman"/>
          <w:b/>
          <w:szCs w:val="24"/>
        </w:rPr>
        <w:t xml:space="preserve"> Wang</w:t>
      </w:r>
      <w:r w:rsidRPr="003708F9">
        <w:rPr>
          <w:rFonts w:cs="Times New Roman"/>
          <w:b/>
          <w:szCs w:val="24"/>
          <w:vertAlign w:val="superscript"/>
        </w:rPr>
        <w:t>1</w:t>
      </w:r>
      <w:r w:rsidRPr="00A82E3D">
        <w:rPr>
          <w:rFonts w:cs="Times New Roman"/>
          <w:b/>
          <w:szCs w:val="24"/>
        </w:rPr>
        <w:t xml:space="preserve">, </w:t>
      </w:r>
      <w:r w:rsidR="00050C68">
        <w:rPr>
          <w:rFonts w:cs="Times New Roman"/>
          <w:b/>
          <w:szCs w:val="24"/>
        </w:rPr>
        <w:t>J</w:t>
      </w:r>
      <w:r w:rsidR="00050C68">
        <w:rPr>
          <w:rFonts w:cs="Times New Roman" w:hint="eastAsia"/>
          <w:b/>
          <w:szCs w:val="24"/>
          <w:lang w:eastAsia="zh-CN"/>
        </w:rPr>
        <w:t>iao</w:t>
      </w:r>
      <w:r w:rsidR="00050C68">
        <w:rPr>
          <w:rFonts w:cs="Times New Roman"/>
          <w:b/>
          <w:szCs w:val="24"/>
        </w:rPr>
        <w:t xml:space="preserve"> Z</w:t>
      </w:r>
      <w:r w:rsidR="00050C68">
        <w:rPr>
          <w:rFonts w:cs="Times New Roman" w:hint="eastAsia"/>
          <w:b/>
          <w:szCs w:val="24"/>
          <w:lang w:eastAsia="zh-CN"/>
        </w:rPr>
        <w:t>han</w:t>
      </w:r>
      <w:r w:rsidR="00050C68">
        <w:rPr>
          <w:rFonts w:cs="Times New Roman"/>
          <w:b/>
          <w:szCs w:val="24"/>
          <w:lang w:eastAsia="zh-CN"/>
        </w:rPr>
        <w:t>g</w:t>
      </w:r>
      <w:r w:rsidR="003708F9" w:rsidRPr="003708F9">
        <w:rPr>
          <w:rFonts w:cs="Times New Roman"/>
          <w:b/>
          <w:szCs w:val="24"/>
          <w:vertAlign w:val="superscript"/>
          <w:lang w:eastAsia="zh-CN"/>
        </w:rPr>
        <w:t>1</w:t>
      </w:r>
      <w:r w:rsidR="00050C68">
        <w:rPr>
          <w:rFonts w:cs="Times New Roman"/>
          <w:b/>
          <w:szCs w:val="24"/>
          <w:lang w:eastAsia="zh-CN"/>
        </w:rPr>
        <w:t xml:space="preserve">, </w:t>
      </w:r>
      <w:proofErr w:type="spellStart"/>
      <w:r w:rsidRPr="00A82E3D">
        <w:rPr>
          <w:rFonts w:cs="Times New Roman"/>
          <w:b/>
          <w:szCs w:val="24"/>
        </w:rPr>
        <w:t>Jinting</w:t>
      </w:r>
      <w:proofErr w:type="spellEnd"/>
      <w:r w:rsidRPr="00A82E3D">
        <w:rPr>
          <w:rFonts w:cs="Times New Roman"/>
          <w:b/>
          <w:szCs w:val="24"/>
        </w:rPr>
        <w:t xml:space="preserve"> He</w:t>
      </w:r>
      <w:r w:rsidRPr="003708F9">
        <w:rPr>
          <w:rFonts w:cs="Times New Roman"/>
          <w:b/>
          <w:szCs w:val="24"/>
          <w:vertAlign w:val="superscript"/>
        </w:rPr>
        <w:t>1*</w:t>
      </w:r>
    </w:p>
    <w:p w14:paraId="4FF0EF9A" w14:textId="7CD9AB86" w:rsidR="008C3314" w:rsidRPr="00A82E3D" w:rsidRDefault="008C3314" w:rsidP="00975692">
      <w:pPr>
        <w:spacing w:before="240" w:after="0"/>
        <w:rPr>
          <w:rFonts w:cs="Times New Roman"/>
          <w:bCs/>
        </w:rPr>
      </w:pPr>
      <w:r w:rsidRPr="00A82E3D">
        <w:rPr>
          <w:rFonts w:cs="Times New Roman" w:hint="eastAsia"/>
          <w:bCs/>
        </w:rPr>
        <w:t>†</w:t>
      </w:r>
      <w:r w:rsidRPr="00A82E3D">
        <w:rPr>
          <w:rFonts w:cs="Times New Roman"/>
          <w:bCs/>
        </w:rPr>
        <w:t>These authors contributed equally to this work and share the first authorship</w:t>
      </w:r>
    </w:p>
    <w:p w14:paraId="217F3AE0" w14:textId="3DD282CE" w:rsidR="002868E2" w:rsidRPr="00A82E3D" w:rsidRDefault="002868E2" w:rsidP="00975692">
      <w:pPr>
        <w:spacing w:before="240" w:after="0"/>
        <w:rPr>
          <w:rFonts w:cs="Times New Roman"/>
        </w:rPr>
      </w:pPr>
      <w:r w:rsidRPr="00A82E3D">
        <w:rPr>
          <w:rFonts w:cs="Times New Roman"/>
          <w:b/>
        </w:rPr>
        <w:t xml:space="preserve">* Correspondence: </w:t>
      </w:r>
      <w:r w:rsidRPr="00A82E3D">
        <w:rPr>
          <w:rFonts w:cs="Times New Roman"/>
        </w:rPr>
        <w:t>Corresponding Author</w:t>
      </w:r>
      <w:r w:rsidR="00994A3D" w:rsidRPr="00A82E3D">
        <w:rPr>
          <w:rFonts w:cs="Times New Roman"/>
        </w:rPr>
        <w:t>:</w:t>
      </w:r>
      <w:r w:rsidR="00975692" w:rsidRPr="00A82E3D">
        <w:t xml:space="preserve"> </w:t>
      </w:r>
      <w:proofErr w:type="spellStart"/>
      <w:r w:rsidR="00975692" w:rsidRPr="00A82E3D">
        <w:rPr>
          <w:rFonts w:cs="Times New Roman"/>
        </w:rPr>
        <w:t>Jinting</w:t>
      </w:r>
      <w:proofErr w:type="spellEnd"/>
      <w:r w:rsidR="00975692" w:rsidRPr="00A82E3D">
        <w:rPr>
          <w:rFonts w:cs="Times New Roman"/>
        </w:rPr>
        <w:t xml:space="preserve"> He, </w:t>
      </w:r>
      <w:r w:rsidR="002A704E" w:rsidRPr="00A82E3D">
        <w:rPr>
          <w:rFonts w:cs="Times New Roman"/>
        </w:rPr>
        <w:t xml:space="preserve">e-mail: </w:t>
      </w:r>
      <w:r w:rsidR="00975692" w:rsidRPr="00A82E3D">
        <w:rPr>
          <w:rFonts w:cs="Times New Roman"/>
        </w:rPr>
        <w:t>hejt@jlu.edu.cn</w:t>
      </w:r>
    </w:p>
    <w:p w14:paraId="29026311" w14:textId="4901645B" w:rsidR="00EA3D3C" w:rsidRPr="00A82E3D" w:rsidRDefault="00654E8F" w:rsidP="0001436A">
      <w:pPr>
        <w:pStyle w:val="1"/>
      </w:pPr>
      <w:r w:rsidRPr="00A82E3D">
        <w:t xml:space="preserve">Supplementary </w:t>
      </w:r>
      <w:r w:rsidR="00975692" w:rsidRPr="00A82E3D">
        <w:t>Table</w:t>
      </w:r>
      <w:r w:rsidR="00C66CBE" w:rsidRPr="00A82E3D">
        <w:t>s</w:t>
      </w:r>
    </w:p>
    <w:p w14:paraId="5482C532" w14:textId="33C86FCF" w:rsidR="00CC017B" w:rsidRPr="00A82E3D" w:rsidRDefault="00557514" w:rsidP="00557514">
      <w:pPr>
        <w:rPr>
          <w:b/>
          <w:bCs/>
        </w:rPr>
      </w:pPr>
      <w:r w:rsidRPr="00A82E3D">
        <w:rPr>
          <w:b/>
          <w:bCs/>
        </w:rPr>
        <w:t xml:space="preserve">Supplementary </w:t>
      </w:r>
      <w:r w:rsidR="00CC017B" w:rsidRPr="00A82E3D">
        <w:rPr>
          <w:b/>
          <w:bCs/>
        </w:rPr>
        <w:t>Table 1.</w:t>
      </w:r>
      <w:r w:rsidRPr="00A82E3D">
        <w:rPr>
          <w:b/>
          <w:bCs/>
        </w:rPr>
        <w:t xml:space="preserve"> </w:t>
      </w:r>
      <w:r w:rsidR="00CC017B" w:rsidRPr="00A82E3D">
        <w:rPr>
          <w:b/>
          <w:bCs/>
        </w:rPr>
        <w:t>Association between plasma cortisol instruments and outcomes in summary-level analyses</w:t>
      </w:r>
    </w:p>
    <w:tbl>
      <w:tblPr>
        <w:tblW w:w="14220" w:type="dxa"/>
        <w:tblLook w:val="04A0" w:firstRow="1" w:lastRow="0" w:firstColumn="1" w:lastColumn="0" w:noHBand="0" w:noVBand="1"/>
      </w:tblPr>
      <w:tblGrid>
        <w:gridCol w:w="1068"/>
        <w:gridCol w:w="256"/>
        <w:gridCol w:w="211"/>
        <w:gridCol w:w="489"/>
        <w:gridCol w:w="373"/>
        <w:gridCol w:w="251"/>
        <w:gridCol w:w="831"/>
        <w:gridCol w:w="192"/>
        <w:gridCol w:w="117"/>
        <w:gridCol w:w="695"/>
        <w:gridCol w:w="332"/>
        <w:gridCol w:w="177"/>
        <w:gridCol w:w="186"/>
        <w:gridCol w:w="661"/>
        <w:gridCol w:w="507"/>
        <w:gridCol w:w="80"/>
        <w:gridCol w:w="605"/>
        <w:gridCol w:w="643"/>
        <w:gridCol w:w="250"/>
        <w:gridCol w:w="322"/>
        <w:gridCol w:w="550"/>
        <w:gridCol w:w="579"/>
        <w:gridCol w:w="85"/>
        <w:gridCol w:w="615"/>
        <w:gridCol w:w="316"/>
        <w:gridCol w:w="332"/>
        <w:gridCol w:w="732"/>
        <w:gridCol w:w="464"/>
        <w:gridCol w:w="916"/>
        <w:gridCol w:w="1388"/>
      </w:tblGrid>
      <w:tr w:rsidR="00A82E3D" w:rsidRPr="00A82E3D" w14:paraId="65AD4F3F" w14:textId="77777777" w:rsidTr="00A64A12">
        <w:trPr>
          <w:trHeight w:val="160"/>
        </w:trPr>
        <w:tc>
          <w:tcPr>
            <w:tcW w:w="1535" w:type="dxa"/>
            <w:gridSpan w:val="3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8EC2620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SNP</w:t>
            </w:r>
          </w:p>
        </w:tc>
        <w:tc>
          <w:tcPr>
            <w:tcW w:w="862" w:type="dxa"/>
            <w:gridSpan w:val="2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67F71D0" w14:textId="103F8538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Chr</w:t>
            </w:r>
          </w:p>
        </w:tc>
        <w:tc>
          <w:tcPr>
            <w:tcW w:w="1391" w:type="dxa"/>
            <w:gridSpan w:val="4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23E30C0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Position</w:t>
            </w:r>
          </w:p>
        </w:tc>
        <w:tc>
          <w:tcPr>
            <w:tcW w:w="695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6E0F6B6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A1</w:t>
            </w:r>
          </w:p>
        </w:tc>
        <w:tc>
          <w:tcPr>
            <w:tcW w:w="695" w:type="dxa"/>
            <w:gridSpan w:val="3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F659077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A2</w:t>
            </w:r>
          </w:p>
        </w:tc>
        <w:tc>
          <w:tcPr>
            <w:tcW w:w="4897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3F1E1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Exposure: Plasma cortisol</w:t>
            </w:r>
          </w:p>
        </w:tc>
        <w:tc>
          <w:tcPr>
            <w:tcW w:w="4145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33DF9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 xml:space="preserve">Outcome: Alzheimer’s disease </w:t>
            </w:r>
          </w:p>
        </w:tc>
      </w:tr>
      <w:tr w:rsidR="00A82E3D" w:rsidRPr="00A82E3D" w14:paraId="5C7B1862" w14:textId="77777777" w:rsidTr="00A64A12">
        <w:trPr>
          <w:trHeight w:val="160"/>
        </w:trPr>
        <w:tc>
          <w:tcPr>
            <w:tcW w:w="1535" w:type="dxa"/>
            <w:gridSpan w:val="3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4C62344" w14:textId="77777777" w:rsidR="00557514" w:rsidRPr="00A82E3D" w:rsidRDefault="00557514" w:rsidP="00557514">
            <w:pPr>
              <w:spacing w:before="0" w:after="0"/>
              <w:rPr>
                <w:rFonts w:eastAsia="等线" w:cs="Times New Roman"/>
                <w:b/>
                <w:bCs/>
                <w:sz w:val="22"/>
                <w:lang w:eastAsia="zh-CN"/>
              </w:rPr>
            </w:pPr>
          </w:p>
        </w:tc>
        <w:tc>
          <w:tcPr>
            <w:tcW w:w="862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043B974" w14:textId="77777777" w:rsidR="00557514" w:rsidRPr="00A82E3D" w:rsidRDefault="00557514" w:rsidP="00557514">
            <w:pPr>
              <w:spacing w:before="0" w:after="0"/>
              <w:rPr>
                <w:rFonts w:eastAsia="等线" w:cs="Times New Roman"/>
                <w:b/>
                <w:bCs/>
                <w:sz w:val="22"/>
                <w:lang w:eastAsia="zh-CN"/>
              </w:rPr>
            </w:pPr>
          </w:p>
        </w:tc>
        <w:tc>
          <w:tcPr>
            <w:tcW w:w="1391" w:type="dxa"/>
            <w:gridSpan w:val="4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12E5123" w14:textId="77777777" w:rsidR="00557514" w:rsidRPr="00A82E3D" w:rsidRDefault="00557514" w:rsidP="00557514">
            <w:pPr>
              <w:spacing w:before="0" w:after="0"/>
              <w:rPr>
                <w:rFonts w:eastAsia="等线" w:cs="Times New Roman"/>
                <w:b/>
                <w:bCs/>
                <w:sz w:val="22"/>
                <w:lang w:eastAsia="zh-CN"/>
              </w:rPr>
            </w:pPr>
          </w:p>
        </w:tc>
        <w:tc>
          <w:tcPr>
            <w:tcW w:w="695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8EB75D2" w14:textId="77777777" w:rsidR="00557514" w:rsidRPr="00A82E3D" w:rsidRDefault="00557514" w:rsidP="00557514">
            <w:pPr>
              <w:spacing w:before="0" w:after="0"/>
              <w:rPr>
                <w:rFonts w:eastAsia="等线" w:cs="Times New Roman"/>
                <w:b/>
                <w:bCs/>
                <w:sz w:val="22"/>
                <w:lang w:eastAsia="zh-CN"/>
              </w:rPr>
            </w:pPr>
          </w:p>
        </w:tc>
        <w:tc>
          <w:tcPr>
            <w:tcW w:w="695" w:type="dxa"/>
            <w:gridSpan w:val="3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C13D3CD" w14:textId="77777777" w:rsidR="00557514" w:rsidRPr="00A82E3D" w:rsidRDefault="00557514" w:rsidP="00557514">
            <w:pPr>
              <w:spacing w:before="0" w:after="0"/>
              <w:rPr>
                <w:rFonts w:eastAsia="等线" w:cs="Times New Roman"/>
                <w:b/>
                <w:bCs/>
                <w:sz w:val="22"/>
                <w:lang w:eastAsia="zh-CN"/>
              </w:rPr>
            </w:pPr>
          </w:p>
        </w:tc>
        <w:tc>
          <w:tcPr>
            <w:tcW w:w="12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B1497F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Beta</w:t>
            </w:r>
          </w:p>
        </w:tc>
        <w:tc>
          <w:tcPr>
            <w:tcW w:w="124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5D67E0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SE</w:t>
            </w:r>
          </w:p>
        </w:tc>
        <w:tc>
          <w:tcPr>
            <w:tcW w:w="112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66D4F1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P</w:t>
            </w:r>
            <w:r w:rsidRPr="00A82E3D">
              <w:rPr>
                <w:rFonts w:eastAsia="等线" w:cs="Times New Roman"/>
                <w:sz w:val="22"/>
                <w:lang w:eastAsia="zh-CN"/>
              </w:rPr>
              <w:t>-</w:t>
            </w: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value</w:t>
            </w:r>
          </w:p>
        </w:tc>
        <w:tc>
          <w:tcPr>
            <w:tcW w:w="127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03EFDB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F-statistic</w:t>
            </w:r>
          </w:p>
        </w:tc>
        <w:tc>
          <w:tcPr>
            <w:tcW w:w="13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1550EA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Beta</w:t>
            </w:r>
          </w:p>
        </w:tc>
        <w:tc>
          <w:tcPr>
            <w:tcW w:w="13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CE0F3B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SE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2B0568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P</w:t>
            </w:r>
            <w:r w:rsidRPr="00A82E3D">
              <w:rPr>
                <w:rFonts w:eastAsia="等线" w:cs="Times New Roman"/>
                <w:sz w:val="22"/>
                <w:lang w:eastAsia="zh-CN"/>
              </w:rPr>
              <w:t>-</w:t>
            </w: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value</w:t>
            </w:r>
          </w:p>
        </w:tc>
      </w:tr>
      <w:tr w:rsidR="00A82E3D" w:rsidRPr="00A82E3D" w14:paraId="2D03A6D5" w14:textId="77777777" w:rsidTr="00A64A12">
        <w:trPr>
          <w:trHeight w:val="160"/>
        </w:trPr>
        <w:tc>
          <w:tcPr>
            <w:tcW w:w="15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34AE1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rs11621961</w:t>
            </w:r>
          </w:p>
        </w:tc>
        <w:tc>
          <w:tcPr>
            <w:tcW w:w="8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C8D6D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14</w:t>
            </w:r>
          </w:p>
        </w:tc>
        <w:tc>
          <w:tcPr>
            <w:tcW w:w="139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A79D2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94769476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0446F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T</w:t>
            </w:r>
          </w:p>
        </w:tc>
        <w:tc>
          <w:tcPr>
            <w:tcW w:w="69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E1350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C</w:t>
            </w:r>
          </w:p>
        </w:tc>
        <w:tc>
          <w:tcPr>
            <w:tcW w:w="12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7DEB8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-0.07659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82005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0.013935</w:t>
            </w:r>
          </w:p>
        </w:tc>
        <w:tc>
          <w:tcPr>
            <w:tcW w:w="11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13E3A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3.97E-08</w:t>
            </w:r>
          </w:p>
        </w:tc>
        <w:tc>
          <w:tcPr>
            <w:tcW w:w="127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D0BD1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30.21173</w:t>
            </w:r>
          </w:p>
        </w:tc>
        <w:tc>
          <w:tcPr>
            <w:tcW w:w="1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B151D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0.0001188</w:t>
            </w:r>
          </w:p>
        </w:tc>
        <w:tc>
          <w:tcPr>
            <w:tcW w:w="13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5B841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0.0007245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A4A5D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0.869765</w:t>
            </w:r>
          </w:p>
        </w:tc>
      </w:tr>
      <w:tr w:rsidR="00A82E3D" w:rsidRPr="00A82E3D" w14:paraId="3B0FDEE2" w14:textId="77777777" w:rsidTr="00A64A12">
        <w:trPr>
          <w:trHeight w:val="160"/>
        </w:trPr>
        <w:tc>
          <w:tcPr>
            <w:tcW w:w="15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3F314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rs12589136</w:t>
            </w:r>
          </w:p>
        </w:tc>
        <w:tc>
          <w:tcPr>
            <w:tcW w:w="8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0F47E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14</w:t>
            </w:r>
          </w:p>
        </w:tc>
        <w:tc>
          <w:tcPr>
            <w:tcW w:w="139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088C0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94793686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B0317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T</w:t>
            </w:r>
          </w:p>
        </w:tc>
        <w:tc>
          <w:tcPr>
            <w:tcW w:w="69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28549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G</w:t>
            </w:r>
          </w:p>
        </w:tc>
        <w:tc>
          <w:tcPr>
            <w:tcW w:w="12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02C25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0.103402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A4D33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0.014838</w:t>
            </w:r>
          </w:p>
        </w:tc>
        <w:tc>
          <w:tcPr>
            <w:tcW w:w="11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07B7D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3.32E-12</w:t>
            </w:r>
          </w:p>
        </w:tc>
        <w:tc>
          <w:tcPr>
            <w:tcW w:w="127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E3BB5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48.56318</w:t>
            </w:r>
          </w:p>
        </w:tc>
        <w:tc>
          <w:tcPr>
            <w:tcW w:w="1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56BAB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-0.001784</w:t>
            </w:r>
          </w:p>
        </w:tc>
        <w:tc>
          <w:tcPr>
            <w:tcW w:w="13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03B96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0.0008635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AD9BD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0.0388097</w:t>
            </w:r>
          </w:p>
        </w:tc>
      </w:tr>
      <w:tr w:rsidR="00A82E3D" w:rsidRPr="00A82E3D" w14:paraId="74A0B89C" w14:textId="77777777" w:rsidTr="00A64A12">
        <w:trPr>
          <w:trHeight w:val="160"/>
        </w:trPr>
        <w:tc>
          <w:tcPr>
            <w:tcW w:w="153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E658EC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rs2749527</w:t>
            </w:r>
          </w:p>
        </w:tc>
        <w:tc>
          <w:tcPr>
            <w:tcW w:w="86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EE37E5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14</w:t>
            </w:r>
          </w:p>
        </w:tc>
        <w:tc>
          <w:tcPr>
            <w:tcW w:w="139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E2FDDE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94827068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3217E7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T</w:t>
            </w:r>
          </w:p>
        </w:tc>
        <w:tc>
          <w:tcPr>
            <w:tcW w:w="69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CB9BC2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C</w:t>
            </w:r>
          </w:p>
        </w:tc>
        <w:tc>
          <w:tcPr>
            <w:tcW w:w="124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234D14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-0.08139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50B0FC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0.012387</w:t>
            </w:r>
          </w:p>
        </w:tc>
        <w:tc>
          <w:tcPr>
            <w:tcW w:w="112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A2A0A4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5.21E-11</w:t>
            </w:r>
          </w:p>
        </w:tc>
        <w:tc>
          <w:tcPr>
            <w:tcW w:w="127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F99F66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43.16746</w:t>
            </w:r>
          </w:p>
        </w:tc>
        <w:tc>
          <w:tcPr>
            <w:tcW w:w="13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64F481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0.0010855</w:t>
            </w:r>
          </w:p>
        </w:tc>
        <w:tc>
          <w:tcPr>
            <w:tcW w:w="13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04DAA5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0.0007029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44C75C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0.122508</w:t>
            </w:r>
          </w:p>
        </w:tc>
      </w:tr>
      <w:tr w:rsidR="00A82E3D" w:rsidRPr="00A82E3D" w14:paraId="3B8076F6" w14:textId="77777777" w:rsidTr="00A64A12">
        <w:trPr>
          <w:gridAfter w:val="2"/>
          <w:wAfter w:w="2301" w:type="dxa"/>
          <w:trHeight w:val="223"/>
        </w:trPr>
        <w:tc>
          <w:tcPr>
            <w:tcW w:w="3479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4F06A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 xml:space="preserve">Outcome: Vascular dementia </w:t>
            </w:r>
          </w:p>
        </w:tc>
        <w:tc>
          <w:tcPr>
            <w:tcW w:w="4445" w:type="dxa"/>
            <w:gridSpan w:val="1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81B67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Outcome: Parkinson’s disease with dementia</w:t>
            </w:r>
          </w:p>
        </w:tc>
        <w:tc>
          <w:tcPr>
            <w:tcW w:w="3995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012DC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Outcome: Dementia with Lewy bodies</w:t>
            </w:r>
          </w:p>
        </w:tc>
      </w:tr>
      <w:tr w:rsidR="00A82E3D" w:rsidRPr="00A82E3D" w14:paraId="54C69527" w14:textId="77777777" w:rsidTr="00A64A12">
        <w:trPr>
          <w:gridAfter w:val="2"/>
          <w:wAfter w:w="2303" w:type="dxa"/>
          <w:trHeight w:val="223"/>
        </w:trPr>
        <w:tc>
          <w:tcPr>
            <w:tcW w:w="10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608AB7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Beta</w:t>
            </w:r>
          </w:p>
        </w:tc>
        <w:tc>
          <w:tcPr>
            <w:tcW w:w="95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B67607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SE</w:t>
            </w:r>
          </w:p>
        </w:tc>
        <w:tc>
          <w:tcPr>
            <w:tcW w:w="14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DAEBCC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P</w:t>
            </w:r>
            <w:r w:rsidRPr="00A82E3D">
              <w:rPr>
                <w:rFonts w:eastAsia="等线" w:cs="Times New Roman"/>
                <w:sz w:val="22"/>
                <w:lang w:eastAsia="zh-CN"/>
              </w:rPr>
              <w:t>-</w:t>
            </w: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value</w:t>
            </w:r>
          </w:p>
        </w:tc>
        <w:tc>
          <w:tcPr>
            <w:tcW w:w="151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94B152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Beta</w:t>
            </w:r>
          </w:p>
        </w:tc>
        <w:tc>
          <w:tcPr>
            <w:tcW w:w="135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638A2E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SE</w:t>
            </w:r>
          </w:p>
        </w:tc>
        <w:tc>
          <w:tcPr>
            <w:tcW w:w="157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B8D60F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P</w:t>
            </w:r>
            <w:r w:rsidRPr="00A82E3D">
              <w:rPr>
                <w:rFonts w:eastAsia="等线" w:cs="Times New Roman"/>
                <w:sz w:val="22"/>
                <w:lang w:eastAsia="zh-CN"/>
              </w:rPr>
              <w:t>-</w:t>
            </w: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value</w:t>
            </w:r>
          </w:p>
        </w:tc>
        <w:tc>
          <w:tcPr>
            <w:tcW w:w="145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F8E500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Beta</w:t>
            </w:r>
          </w:p>
        </w:tc>
        <w:tc>
          <w:tcPr>
            <w:tcW w:w="134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760BE3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SE</w:t>
            </w:r>
          </w:p>
        </w:tc>
        <w:tc>
          <w:tcPr>
            <w:tcW w:w="11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B2E9F7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P</w:t>
            </w:r>
            <w:r w:rsidRPr="00A82E3D">
              <w:rPr>
                <w:rFonts w:eastAsia="等线" w:cs="Times New Roman"/>
                <w:sz w:val="22"/>
                <w:lang w:eastAsia="zh-CN"/>
              </w:rPr>
              <w:t>-</w:t>
            </w: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value</w:t>
            </w:r>
          </w:p>
        </w:tc>
      </w:tr>
      <w:tr w:rsidR="00A82E3D" w:rsidRPr="00A82E3D" w14:paraId="7579FFBC" w14:textId="77777777" w:rsidTr="00A64A12">
        <w:trPr>
          <w:gridAfter w:val="2"/>
          <w:wAfter w:w="2303" w:type="dxa"/>
          <w:trHeight w:val="223"/>
        </w:trPr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4CCB6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0.0028</w:t>
            </w:r>
          </w:p>
        </w:tc>
        <w:tc>
          <w:tcPr>
            <w:tcW w:w="95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E5044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0.0519</w:t>
            </w:r>
          </w:p>
        </w:tc>
        <w:tc>
          <w:tcPr>
            <w:tcW w:w="145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9F4A1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0.9576</w:t>
            </w:r>
          </w:p>
        </w:tc>
        <w:tc>
          <w:tcPr>
            <w:tcW w:w="151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A999B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0.1494</w:t>
            </w:r>
          </w:p>
        </w:tc>
        <w:tc>
          <w:tcPr>
            <w:tcW w:w="13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3B656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0.0918</w:t>
            </w:r>
          </w:p>
        </w:tc>
        <w:tc>
          <w:tcPr>
            <w:tcW w:w="157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6D1CA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0.1037</w:t>
            </w:r>
          </w:p>
        </w:tc>
        <w:tc>
          <w:tcPr>
            <w:tcW w:w="145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B1656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0.0528865</w:t>
            </w:r>
          </w:p>
        </w:tc>
        <w:tc>
          <w:tcPr>
            <w:tcW w:w="134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4C712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0.0386301</w:t>
            </w:r>
          </w:p>
        </w:tc>
        <w:tc>
          <w:tcPr>
            <w:tcW w:w="11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5D1AF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0.171005</w:t>
            </w:r>
          </w:p>
        </w:tc>
      </w:tr>
      <w:tr w:rsidR="00A82E3D" w:rsidRPr="00A82E3D" w14:paraId="1693B8EE" w14:textId="77777777" w:rsidTr="00A64A12">
        <w:trPr>
          <w:gridAfter w:val="2"/>
          <w:wAfter w:w="2303" w:type="dxa"/>
          <w:trHeight w:val="223"/>
        </w:trPr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4D557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0.1126</w:t>
            </w:r>
          </w:p>
        </w:tc>
        <w:tc>
          <w:tcPr>
            <w:tcW w:w="95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96929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0.0601</w:t>
            </w:r>
          </w:p>
        </w:tc>
        <w:tc>
          <w:tcPr>
            <w:tcW w:w="145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41BB8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0.0607393</w:t>
            </w:r>
          </w:p>
        </w:tc>
        <w:tc>
          <w:tcPr>
            <w:tcW w:w="151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822D0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-0.1276</w:t>
            </w:r>
          </w:p>
        </w:tc>
        <w:tc>
          <w:tcPr>
            <w:tcW w:w="13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C252E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0.1069</w:t>
            </w:r>
          </w:p>
        </w:tc>
        <w:tc>
          <w:tcPr>
            <w:tcW w:w="157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B4894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0.2325</w:t>
            </w:r>
          </w:p>
        </w:tc>
        <w:tc>
          <w:tcPr>
            <w:tcW w:w="145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C1AB2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-0.0293042</w:t>
            </w:r>
          </w:p>
        </w:tc>
        <w:tc>
          <w:tcPr>
            <w:tcW w:w="134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92310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0.0458147</w:t>
            </w:r>
          </w:p>
        </w:tc>
        <w:tc>
          <w:tcPr>
            <w:tcW w:w="11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2F526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0.522423</w:t>
            </w:r>
          </w:p>
        </w:tc>
      </w:tr>
      <w:tr w:rsidR="00A82E3D" w:rsidRPr="00A82E3D" w14:paraId="69E2AD17" w14:textId="77777777" w:rsidTr="00A64A12">
        <w:trPr>
          <w:gridAfter w:val="2"/>
          <w:wAfter w:w="2303" w:type="dxa"/>
          <w:trHeight w:val="223"/>
        </w:trPr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2A3B55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-0.0707</w:t>
            </w:r>
          </w:p>
        </w:tc>
        <w:tc>
          <w:tcPr>
            <w:tcW w:w="95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33008C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0.0492</w:t>
            </w:r>
          </w:p>
        </w:tc>
        <w:tc>
          <w:tcPr>
            <w:tcW w:w="145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A8DE71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0.1505</w:t>
            </w:r>
          </w:p>
        </w:tc>
        <w:tc>
          <w:tcPr>
            <w:tcW w:w="1513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A57E4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0.1016</w:t>
            </w:r>
          </w:p>
        </w:tc>
        <w:tc>
          <w:tcPr>
            <w:tcW w:w="135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BA7A34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0.087</w:t>
            </w:r>
          </w:p>
        </w:tc>
        <w:tc>
          <w:tcPr>
            <w:tcW w:w="157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EEF576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0.243</w:t>
            </w:r>
          </w:p>
        </w:tc>
        <w:tc>
          <w:tcPr>
            <w:tcW w:w="145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4B57CE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0.0288109</w:t>
            </w:r>
          </w:p>
        </w:tc>
        <w:tc>
          <w:tcPr>
            <w:tcW w:w="134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744C8E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0.0370463</w:t>
            </w:r>
          </w:p>
        </w:tc>
        <w:tc>
          <w:tcPr>
            <w:tcW w:w="11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A9D1CF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0.436688</w:t>
            </w:r>
          </w:p>
        </w:tc>
      </w:tr>
      <w:tr w:rsidR="00A82E3D" w:rsidRPr="00A82E3D" w14:paraId="74929639" w14:textId="77777777" w:rsidTr="00A64A12">
        <w:trPr>
          <w:gridAfter w:val="5"/>
          <w:wAfter w:w="3829" w:type="dxa"/>
          <w:trHeight w:val="253"/>
        </w:trPr>
        <w:tc>
          <w:tcPr>
            <w:tcW w:w="3671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EC3FB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Outcome: Frontotemporal dementia</w:t>
            </w:r>
          </w:p>
        </w:tc>
        <w:tc>
          <w:tcPr>
            <w:tcW w:w="3360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13D3C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Outcome: Epilepsy</w:t>
            </w:r>
          </w:p>
        </w:tc>
        <w:tc>
          <w:tcPr>
            <w:tcW w:w="3360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72AD2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Outcome: Multiple Sclerosis</w:t>
            </w:r>
          </w:p>
        </w:tc>
      </w:tr>
      <w:tr w:rsidR="00A82E3D" w:rsidRPr="00A82E3D" w14:paraId="45DFA13C" w14:textId="77777777" w:rsidTr="00A64A12">
        <w:trPr>
          <w:gridAfter w:val="5"/>
          <w:wAfter w:w="3832" w:type="dxa"/>
          <w:trHeight w:val="253"/>
        </w:trPr>
        <w:tc>
          <w:tcPr>
            <w:tcW w:w="13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9A040A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Beta</w:t>
            </w:r>
          </w:p>
        </w:tc>
        <w:tc>
          <w:tcPr>
            <w:tcW w:w="132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99CCDF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SE</w:t>
            </w:r>
          </w:p>
        </w:tc>
        <w:tc>
          <w:tcPr>
            <w:tcW w:w="10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556DAA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P</w:t>
            </w:r>
            <w:r w:rsidRPr="00A82E3D">
              <w:rPr>
                <w:rFonts w:eastAsia="等线" w:cs="Times New Roman"/>
                <w:sz w:val="22"/>
                <w:lang w:eastAsia="zh-CN"/>
              </w:rPr>
              <w:t>-</w:t>
            </w: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value</w:t>
            </w:r>
          </w:p>
        </w:tc>
        <w:tc>
          <w:tcPr>
            <w:tcW w:w="114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5CE6C2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Beta</w:t>
            </w:r>
          </w:p>
        </w:tc>
        <w:tc>
          <w:tcPr>
            <w:tcW w:w="102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0D4557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SE</w:t>
            </w:r>
          </w:p>
        </w:tc>
        <w:tc>
          <w:tcPr>
            <w:tcW w:w="11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2A0287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P</w:t>
            </w:r>
            <w:r w:rsidRPr="00A82E3D">
              <w:rPr>
                <w:rFonts w:eastAsia="等线" w:cs="Times New Roman"/>
                <w:sz w:val="22"/>
                <w:lang w:eastAsia="zh-CN"/>
              </w:rPr>
              <w:t>-</w:t>
            </w: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value</w:t>
            </w:r>
          </w:p>
        </w:tc>
        <w:tc>
          <w:tcPr>
            <w:tcW w:w="121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AFF2D9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Beta</w:t>
            </w:r>
          </w:p>
        </w:tc>
        <w:tc>
          <w:tcPr>
            <w:tcW w:w="121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0447C7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SE</w:t>
            </w:r>
          </w:p>
        </w:tc>
        <w:tc>
          <w:tcPr>
            <w:tcW w:w="9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4241B5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P</w:t>
            </w:r>
            <w:r w:rsidRPr="00A82E3D">
              <w:rPr>
                <w:rFonts w:eastAsia="等线" w:cs="Times New Roman"/>
                <w:sz w:val="22"/>
                <w:lang w:eastAsia="zh-CN"/>
              </w:rPr>
              <w:t>-</w:t>
            </w: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value</w:t>
            </w:r>
          </w:p>
        </w:tc>
      </w:tr>
      <w:tr w:rsidR="00A82E3D" w:rsidRPr="00A82E3D" w14:paraId="5A6BF8F5" w14:textId="77777777" w:rsidTr="00A64A12">
        <w:trPr>
          <w:gridAfter w:val="5"/>
          <w:wAfter w:w="3832" w:type="dxa"/>
          <w:trHeight w:val="253"/>
        </w:trPr>
        <w:tc>
          <w:tcPr>
            <w:tcW w:w="132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94487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0.0314987</w:t>
            </w:r>
          </w:p>
        </w:tc>
        <w:tc>
          <w:tcPr>
            <w:tcW w:w="13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6BEB1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0.0696539</w:t>
            </w:r>
          </w:p>
        </w:tc>
        <w:tc>
          <w:tcPr>
            <w:tcW w:w="10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E695C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0.6511</w:t>
            </w:r>
          </w:p>
        </w:tc>
        <w:tc>
          <w:tcPr>
            <w:tcW w:w="11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CDF31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-0.0577</w:t>
            </w:r>
          </w:p>
        </w:tc>
        <w:tc>
          <w:tcPr>
            <w:tcW w:w="10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B1C83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0.0496</w:t>
            </w:r>
          </w:p>
        </w:tc>
        <w:tc>
          <w:tcPr>
            <w:tcW w:w="119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1B2E4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0.2449</w:t>
            </w:r>
          </w:p>
        </w:tc>
        <w:tc>
          <w:tcPr>
            <w:tcW w:w="121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8C4D8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0.0073268</w:t>
            </w:r>
          </w:p>
        </w:tc>
        <w:tc>
          <w:tcPr>
            <w:tcW w:w="121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48183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0.01731</w:t>
            </w:r>
          </w:p>
        </w:tc>
        <w:tc>
          <w:tcPr>
            <w:tcW w:w="9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95FC6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0.6721</w:t>
            </w:r>
          </w:p>
        </w:tc>
      </w:tr>
      <w:tr w:rsidR="00A82E3D" w:rsidRPr="00A82E3D" w14:paraId="4E0AE030" w14:textId="77777777" w:rsidTr="00A64A12">
        <w:trPr>
          <w:gridAfter w:val="5"/>
          <w:wAfter w:w="3832" w:type="dxa"/>
          <w:trHeight w:val="253"/>
        </w:trPr>
        <w:tc>
          <w:tcPr>
            <w:tcW w:w="132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ABA86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-0.148616</w:t>
            </w:r>
          </w:p>
        </w:tc>
        <w:tc>
          <w:tcPr>
            <w:tcW w:w="13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2999F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0.0862939</w:t>
            </w:r>
          </w:p>
        </w:tc>
        <w:tc>
          <w:tcPr>
            <w:tcW w:w="10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C34D0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0.08501</w:t>
            </w:r>
          </w:p>
        </w:tc>
        <w:tc>
          <w:tcPr>
            <w:tcW w:w="11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2F769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0.0473</w:t>
            </w:r>
          </w:p>
        </w:tc>
        <w:tc>
          <w:tcPr>
            <w:tcW w:w="10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A6DE9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0.0578</w:t>
            </w:r>
          </w:p>
        </w:tc>
        <w:tc>
          <w:tcPr>
            <w:tcW w:w="119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7334C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0.4136</w:t>
            </w:r>
          </w:p>
        </w:tc>
        <w:tc>
          <w:tcPr>
            <w:tcW w:w="121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7D888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-0.019901</w:t>
            </w:r>
          </w:p>
        </w:tc>
        <w:tc>
          <w:tcPr>
            <w:tcW w:w="121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A9ECA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0.0198509</w:t>
            </w:r>
          </w:p>
        </w:tc>
        <w:tc>
          <w:tcPr>
            <w:tcW w:w="9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A8CDE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0.3161</w:t>
            </w:r>
          </w:p>
        </w:tc>
      </w:tr>
      <w:tr w:rsidR="00A82E3D" w:rsidRPr="00A82E3D" w14:paraId="275D5D31" w14:textId="77777777" w:rsidTr="00A64A12">
        <w:trPr>
          <w:gridAfter w:val="5"/>
          <w:wAfter w:w="3832" w:type="dxa"/>
          <w:trHeight w:val="253"/>
        </w:trPr>
        <w:tc>
          <w:tcPr>
            <w:tcW w:w="132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476C7A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/</w:t>
            </w:r>
          </w:p>
        </w:tc>
        <w:tc>
          <w:tcPr>
            <w:tcW w:w="132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195265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/</w:t>
            </w:r>
          </w:p>
        </w:tc>
        <w:tc>
          <w:tcPr>
            <w:tcW w:w="102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7AD0DF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/</w:t>
            </w:r>
          </w:p>
        </w:tc>
        <w:tc>
          <w:tcPr>
            <w:tcW w:w="114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ABCF3A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-0.0734</w:t>
            </w:r>
          </w:p>
        </w:tc>
        <w:tc>
          <w:tcPr>
            <w:tcW w:w="102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39EA91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0.0469</w:t>
            </w:r>
          </w:p>
        </w:tc>
        <w:tc>
          <w:tcPr>
            <w:tcW w:w="119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E89850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0.1177</w:t>
            </w:r>
          </w:p>
        </w:tc>
        <w:tc>
          <w:tcPr>
            <w:tcW w:w="121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281485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-0.003606</w:t>
            </w:r>
          </w:p>
        </w:tc>
        <w:tc>
          <w:tcPr>
            <w:tcW w:w="121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A81BE5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0.0163768</w:t>
            </w:r>
          </w:p>
        </w:tc>
        <w:tc>
          <w:tcPr>
            <w:tcW w:w="9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42D11F" w14:textId="77777777" w:rsidR="00557514" w:rsidRPr="00A82E3D" w:rsidRDefault="00557514" w:rsidP="005575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0.8257</w:t>
            </w:r>
          </w:p>
        </w:tc>
      </w:tr>
    </w:tbl>
    <w:p w14:paraId="050BC3BE" w14:textId="77777777" w:rsidR="000B1B67" w:rsidRDefault="000B1B67" w:rsidP="00C66CBE">
      <w:pPr>
        <w:rPr>
          <w:b/>
          <w:bCs/>
        </w:rPr>
      </w:pPr>
    </w:p>
    <w:p w14:paraId="597DB9D5" w14:textId="35652A12" w:rsidR="00CC017B" w:rsidRPr="00A82E3D" w:rsidRDefault="00557514" w:rsidP="00C66CBE">
      <w:pPr>
        <w:rPr>
          <w:rFonts w:asciiTheme="minorHAnsi" w:hAnsiTheme="minorHAnsi"/>
          <w:sz w:val="22"/>
        </w:rPr>
      </w:pPr>
      <w:r w:rsidRPr="00A82E3D">
        <w:rPr>
          <w:b/>
          <w:bCs/>
        </w:rPr>
        <w:lastRenderedPageBreak/>
        <w:t xml:space="preserve">Supplementary </w:t>
      </w:r>
      <w:r w:rsidR="00CC017B" w:rsidRPr="00A82E3D">
        <w:rPr>
          <w:b/>
          <w:bCs/>
        </w:rPr>
        <w:t xml:space="preserve">Table </w:t>
      </w:r>
      <w:r w:rsidR="00232D21" w:rsidRPr="00A82E3D">
        <w:rPr>
          <w:b/>
          <w:bCs/>
        </w:rPr>
        <w:t>2</w:t>
      </w:r>
      <w:r w:rsidR="00CC017B" w:rsidRPr="00A82E3D">
        <w:rPr>
          <w:b/>
          <w:bCs/>
        </w:rPr>
        <w:t>.</w:t>
      </w:r>
      <w:r w:rsidRPr="00A82E3D">
        <w:rPr>
          <w:b/>
          <w:bCs/>
        </w:rPr>
        <w:t xml:space="preserve"> </w:t>
      </w:r>
      <w:r w:rsidR="00CC017B" w:rsidRPr="00A82E3D">
        <w:rPr>
          <w:b/>
          <w:bCs/>
        </w:rPr>
        <w:t>Two-Sample MR Estimates of Relationship Between Plasma cortisol and Alzheimer’s disease</w:t>
      </w:r>
      <w:r w:rsidR="00CC017B" w:rsidRPr="00A82E3D">
        <w:fldChar w:fldCharType="begin"/>
      </w:r>
      <w:r w:rsidR="00CC017B" w:rsidRPr="00A82E3D">
        <w:instrText xml:space="preserve"> LINK </w:instrText>
      </w:r>
      <w:r w:rsidR="004D6A7E" w:rsidRPr="00A82E3D">
        <w:instrText>Excel.Sheet.12</w:instrText>
      </w:r>
      <w:r w:rsidR="004D6A7E" w:rsidRPr="00A82E3D">
        <w:rPr>
          <w:rFonts w:hint="eastAsia"/>
        </w:rPr>
        <w:instrText xml:space="preserve"> "D:\\R\\</w:instrText>
      </w:r>
      <w:r w:rsidR="004D6A7E" w:rsidRPr="00A82E3D">
        <w:rPr>
          <w:rFonts w:hint="eastAsia"/>
        </w:rPr>
        <w:instrText>孟德尔文章</w:instrText>
      </w:r>
      <w:r w:rsidR="004D6A7E" w:rsidRPr="00A82E3D">
        <w:rPr>
          <w:rFonts w:hint="eastAsia"/>
        </w:rPr>
        <w:instrText>\\</w:instrText>
      </w:r>
      <w:r w:rsidR="004D6A7E" w:rsidRPr="00A82E3D">
        <w:rPr>
          <w:rFonts w:hint="eastAsia"/>
        </w:rPr>
        <w:instrText>孟德尔结果</w:instrText>
      </w:r>
      <w:r w:rsidR="004D6A7E" w:rsidRPr="00A82E3D">
        <w:rPr>
          <w:rFonts w:hint="eastAsia"/>
        </w:rPr>
        <w:instrText>\\</w:instrText>
      </w:r>
      <w:r w:rsidR="004D6A7E" w:rsidRPr="00A82E3D">
        <w:rPr>
          <w:rFonts w:hint="eastAsia"/>
        </w:rPr>
        <w:instrText>结果</w:instrText>
      </w:r>
      <w:r w:rsidR="004D6A7E" w:rsidRPr="00A82E3D">
        <w:rPr>
          <w:rFonts w:hint="eastAsia"/>
        </w:rPr>
        <w:instrText>\\Supplementary Tables.xlsx"</w:instrText>
      </w:r>
      <w:r w:rsidR="004D6A7E" w:rsidRPr="00A82E3D">
        <w:instrText xml:space="preserve"> Table4!R2C1:R8C7 </w:instrText>
      </w:r>
      <w:r w:rsidR="00CC017B" w:rsidRPr="00A82E3D">
        <w:instrText xml:space="preserve">\a \f 4 \h  \* MERGEFORMAT </w:instrText>
      </w:r>
      <w:r w:rsidR="00CC017B" w:rsidRPr="00A82E3D">
        <w:fldChar w:fldCharType="separate"/>
      </w:r>
    </w:p>
    <w:tbl>
      <w:tblPr>
        <w:tblW w:w="9100" w:type="dxa"/>
        <w:tblLook w:val="04A0" w:firstRow="1" w:lastRow="0" w:firstColumn="1" w:lastColumn="0" w:noHBand="0" w:noVBand="1"/>
      </w:tblPr>
      <w:tblGrid>
        <w:gridCol w:w="1898"/>
        <w:gridCol w:w="1190"/>
        <w:gridCol w:w="1197"/>
        <w:gridCol w:w="1197"/>
        <w:gridCol w:w="1197"/>
        <w:gridCol w:w="1197"/>
        <w:gridCol w:w="1224"/>
      </w:tblGrid>
      <w:tr w:rsidR="00A82E3D" w:rsidRPr="00A82E3D" w14:paraId="1224CED3" w14:textId="77777777" w:rsidTr="003E7D2C">
        <w:trPr>
          <w:trHeight w:val="299"/>
        </w:trPr>
        <w:tc>
          <w:tcPr>
            <w:tcW w:w="9100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DF38B" w14:textId="2E45B75E" w:rsidR="00CC017B" w:rsidRPr="00A82E3D" w:rsidRDefault="00CC017B" w:rsidP="00CC017B">
            <w:pPr>
              <w:spacing w:before="0" w:after="0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>Exposure:</w:t>
            </w:r>
            <w:r w:rsidR="00D41CBB"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 xml:space="preserve"> </w:t>
            </w: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 xml:space="preserve">Plasma cortisol    </w:t>
            </w:r>
            <w:r w:rsidR="008C3314"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 xml:space="preserve">            </w:t>
            </w: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 xml:space="preserve">Outcome: Alzheimer’s disease </w:t>
            </w:r>
          </w:p>
        </w:tc>
      </w:tr>
      <w:tr w:rsidR="003E7D2C" w:rsidRPr="00A82E3D" w14:paraId="50AA3B6D" w14:textId="77777777" w:rsidTr="003E7D2C">
        <w:trPr>
          <w:trHeight w:val="279"/>
        </w:trPr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1F3864" w14:textId="77777777" w:rsidR="00CC017B" w:rsidRPr="00A82E3D" w:rsidRDefault="00CC017B" w:rsidP="00CC017B">
            <w:pPr>
              <w:spacing w:before="0" w:after="0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Method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C30F99" w14:textId="77777777" w:rsidR="00CC017B" w:rsidRPr="00A82E3D" w:rsidRDefault="00CC017B" w:rsidP="00CC017B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Beta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3A2E0F" w14:textId="77777777" w:rsidR="00CC017B" w:rsidRPr="00A82E3D" w:rsidRDefault="00CC017B" w:rsidP="00CC017B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SE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05C83E" w14:textId="77777777" w:rsidR="00CC017B" w:rsidRPr="00A82E3D" w:rsidRDefault="00CC017B" w:rsidP="00CC017B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P</w:t>
            </w:r>
            <w:r w:rsidRPr="00A82E3D">
              <w:rPr>
                <w:rFonts w:eastAsia="等线" w:cs="Times New Roman"/>
                <w:sz w:val="22"/>
                <w:lang w:eastAsia="zh-CN"/>
              </w:rPr>
              <w:t>-</w:t>
            </w: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value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DFE7B7" w14:textId="77777777" w:rsidR="00CC017B" w:rsidRPr="00A82E3D" w:rsidRDefault="00CC017B" w:rsidP="00CC017B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or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C90E41" w14:textId="77777777" w:rsidR="00CC017B" w:rsidRPr="00A82E3D" w:rsidRDefault="00CC017B" w:rsidP="00CC017B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or_lci95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34A4FB" w14:textId="77777777" w:rsidR="00CC017B" w:rsidRPr="00A82E3D" w:rsidRDefault="00CC017B" w:rsidP="00CC017B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or_uci95</w:t>
            </w:r>
          </w:p>
        </w:tc>
      </w:tr>
      <w:tr w:rsidR="003E7D2C" w:rsidRPr="00A82E3D" w14:paraId="76DA5184" w14:textId="77777777" w:rsidTr="003E7D2C">
        <w:trPr>
          <w:trHeight w:val="279"/>
        </w:trPr>
        <w:tc>
          <w:tcPr>
            <w:tcW w:w="1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6A362" w14:textId="77777777" w:rsidR="008C3314" w:rsidRPr="00A82E3D" w:rsidRDefault="008C3314" w:rsidP="008C3314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MR Egger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A6B7D3" w14:textId="4D48A3F4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-0.053593 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E6EF98" w14:textId="3B3F539A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0.040326 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2812C" w14:textId="7B5757DD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0.410662 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23E7E" w14:textId="4A118248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0.947818 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42285" w14:textId="077DB3C5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0.875787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ED0B60" w14:textId="79DED5BA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1.025773 </w:t>
            </w:r>
          </w:p>
        </w:tc>
      </w:tr>
      <w:tr w:rsidR="003E7D2C" w:rsidRPr="00A82E3D" w14:paraId="54DDB942" w14:textId="77777777" w:rsidTr="003E7D2C">
        <w:trPr>
          <w:trHeight w:val="279"/>
        </w:trPr>
        <w:tc>
          <w:tcPr>
            <w:tcW w:w="1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F06416" w14:textId="50D7CF55" w:rsidR="008C3314" w:rsidRPr="00A82E3D" w:rsidRDefault="008C3314" w:rsidP="008C3314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Maximum likelihood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3C7782" w14:textId="10537474" w:rsidR="008C3314" w:rsidRPr="00A82E3D" w:rsidRDefault="008C3314" w:rsidP="008C3314">
            <w:pPr>
              <w:spacing w:before="0" w:after="0"/>
              <w:jc w:val="center"/>
              <w:rPr>
                <w:rFonts w:cs="Times New Roman"/>
                <w:sz w:val="22"/>
              </w:rPr>
            </w:pPr>
            <w:r w:rsidRPr="00A82E3D">
              <w:rPr>
                <w:rFonts w:cs="Times New Roman"/>
                <w:sz w:val="22"/>
              </w:rPr>
              <w:t xml:space="preserve">-0.011582 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C19610" w14:textId="651B226C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0.005235 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A6A380" w14:textId="119AE50E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0.026947 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DB4E79" w14:textId="24C1A6CE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0.988485 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5E6427" w14:textId="211AD8C0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0.978395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351118" w14:textId="1CD55FA3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0.998680 </w:t>
            </w:r>
          </w:p>
        </w:tc>
      </w:tr>
      <w:tr w:rsidR="003E7D2C" w:rsidRPr="00A82E3D" w14:paraId="67F9B1D6" w14:textId="77777777" w:rsidTr="003E7D2C">
        <w:trPr>
          <w:trHeight w:val="279"/>
        </w:trPr>
        <w:tc>
          <w:tcPr>
            <w:tcW w:w="1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62785" w14:textId="77777777" w:rsidR="008C3314" w:rsidRPr="00A82E3D" w:rsidRDefault="008C3314" w:rsidP="008C3314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WM*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D6E8D1" w14:textId="28D5A1DE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-0.013642 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E690D" w14:textId="3809F1CF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0.006455 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00EA5E" w14:textId="23074AFB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0.034555 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2BFF67" w14:textId="0636CD2A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0.986450 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F1D16E" w14:textId="0EEC18E6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0.974049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FC5FF3" w14:textId="6AAEE44C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0.999009 </w:t>
            </w:r>
          </w:p>
        </w:tc>
      </w:tr>
      <w:tr w:rsidR="003E7D2C" w:rsidRPr="00A82E3D" w14:paraId="2EE7A29E" w14:textId="77777777" w:rsidTr="003E7D2C">
        <w:trPr>
          <w:trHeight w:val="279"/>
        </w:trPr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28404C" w14:textId="77777777" w:rsidR="008C3314" w:rsidRPr="00A82E3D" w:rsidRDefault="008C3314" w:rsidP="008C3314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IVW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37907B" w14:textId="0CF8CB73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-0.011396 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AE95AC" w14:textId="388A0694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0.005069 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B0E343" w14:textId="6F1048D7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0.024554 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0B843E" w14:textId="0D5F4F42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0.988669 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DCFE84" w14:textId="1B860E93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0.978896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1CC614" w14:textId="24D6DB39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0.998540 </w:t>
            </w:r>
          </w:p>
        </w:tc>
      </w:tr>
    </w:tbl>
    <w:p w14:paraId="02F635BE" w14:textId="7890AEB6" w:rsidR="00CC017B" w:rsidRPr="00A82E3D" w:rsidRDefault="00CC017B" w:rsidP="00C66CBE">
      <w:r w:rsidRPr="00A82E3D">
        <w:fldChar w:fldCharType="end"/>
      </w:r>
      <w:r w:rsidRPr="00A82E3D">
        <w:t xml:space="preserve"> IVW, </w:t>
      </w:r>
      <w:r w:rsidR="00AE1D2F">
        <w:t>Inverse variance</w:t>
      </w:r>
      <w:r w:rsidRPr="00A82E3D">
        <w:t xml:space="preserve"> weighted; WM*, Weighted median</w:t>
      </w:r>
    </w:p>
    <w:p w14:paraId="68A9D805" w14:textId="2F8A9352" w:rsidR="00CC017B" w:rsidRPr="00A82E3D" w:rsidRDefault="00557514" w:rsidP="00C66CBE">
      <w:pPr>
        <w:rPr>
          <w:b/>
          <w:bCs/>
        </w:rPr>
      </w:pPr>
      <w:r w:rsidRPr="00A82E3D">
        <w:rPr>
          <w:b/>
          <w:bCs/>
        </w:rPr>
        <w:t xml:space="preserve">Supplementary </w:t>
      </w:r>
      <w:r w:rsidR="00CC017B" w:rsidRPr="00A82E3D">
        <w:rPr>
          <w:b/>
          <w:bCs/>
        </w:rPr>
        <w:t xml:space="preserve">Table </w:t>
      </w:r>
      <w:r w:rsidR="00232D21" w:rsidRPr="00A82E3D">
        <w:rPr>
          <w:b/>
          <w:bCs/>
        </w:rPr>
        <w:t>3</w:t>
      </w:r>
      <w:r w:rsidR="00CC017B" w:rsidRPr="00A82E3D">
        <w:rPr>
          <w:b/>
          <w:bCs/>
        </w:rPr>
        <w:t>.</w:t>
      </w:r>
      <w:r w:rsidRPr="00A82E3D">
        <w:rPr>
          <w:b/>
          <w:bCs/>
        </w:rPr>
        <w:t xml:space="preserve"> </w:t>
      </w:r>
      <w:r w:rsidR="00CC017B" w:rsidRPr="00A82E3D">
        <w:rPr>
          <w:b/>
          <w:bCs/>
        </w:rPr>
        <w:t>Two-Sample MR Estimates of Relationship Between Plasma cortisol and Vascular dementia</w:t>
      </w:r>
      <w:r w:rsidR="00CC017B" w:rsidRPr="00A82E3D">
        <w:rPr>
          <w:b/>
          <w:bCs/>
        </w:rPr>
        <w:fldChar w:fldCharType="begin"/>
      </w:r>
      <w:r w:rsidR="00CC017B" w:rsidRPr="00A82E3D">
        <w:rPr>
          <w:b/>
          <w:bCs/>
        </w:rPr>
        <w:instrText xml:space="preserve"> LINK </w:instrText>
      </w:r>
      <w:r w:rsidR="004D6A7E" w:rsidRPr="00A82E3D">
        <w:rPr>
          <w:b/>
          <w:bCs/>
        </w:rPr>
        <w:instrText>Excel.Sheet.12</w:instrText>
      </w:r>
      <w:r w:rsidR="004D6A7E" w:rsidRPr="00A82E3D">
        <w:rPr>
          <w:rFonts w:hint="eastAsia"/>
          <w:b/>
          <w:bCs/>
        </w:rPr>
        <w:instrText xml:space="preserve"> "D:\\R\\</w:instrText>
      </w:r>
      <w:r w:rsidR="004D6A7E" w:rsidRPr="00A82E3D">
        <w:rPr>
          <w:rFonts w:hint="eastAsia"/>
          <w:b/>
          <w:bCs/>
        </w:rPr>
        <w:instrText>孟德尔文章</w:instrText>
      </w:r>
      <w:r w:rsidR="004D6A7E" w:rsidRPr="00A82E3D">
        <w:rPr>
          <w:rFonts w:hint="eastAsia"/>
          <w:b/>
          <w:bCs/>
        </w:rPr>
        <w:instrText>\\</w:instrText>
      </w:r>
      <w:r w:rsidR="004D6A7E" w:rsidRPr="00A82E3D">
        <w:rPr>
          <w:rFonts w:hint="eastAsia"/>
          <w:b/>
          <w:bCs/>
        </w:rPr>
        <w:instrText>孟德尔结果</w:instrText>
      </w:r>
      <w:r w:rsidR="004D6A7E" w:rsidRPr="00A82E3D">
        <w:rPr>
          <w:rFonts w:hint="eastAsia"/>
          <w:b/>
          <w:bCs/>
        </w:rPr>
        <w:instrText>\\</w:instrText>
      </w:r>
      <w:r w:rsidR="004D6A7E" w:rsidRPr="00A82E3D">
        <w:rPr>
          <w:rFonts w:hint="eastAsia"/>
          <w:b/>
          <w:bCs/>
        </w:rPr>
        <w:instrText>结果</w:instrText>
      </w:r>
      <w:r w:rsidR="004D6A7E" w:rsidRPr="00A82E3D">
        <w:rPr>
          <w:rFonts w:hint="eastAsia"/>
          <w:b/>
          <w:bCs/>
        </w:rPr>
        <w:instrText>\\Supplementary Tables.xlsx"</w:instrText>
      </w:r>
      <w:r w:rsidR="004D6A7E" w:rsidRPr="00A82E3D">
        <w:rPr>
          <w:b/>
          <w:bCs/>
        </w:rPr>
        <w:instrText xml:space="preserve"> Table5!R2C1:R8C7 </w:instrText>
      </w:r>
      <w:r w:rsidR="00CC017B" w:rsidRPr="00A82E3D">
        <w:rPr>
          <w:b/>
          <w:bCs/>
        </w:rPr>
        <w:instrText xml:space="preserve">\a \f 4 \h </w:instrText>
      </w:r>
      <w:r w:rsidRPr="00A82E3D">
        <w:rPr>
          <w:b/>
          <w:bCs/>
        </w:rPr>
        <w:instrText xml:space="preserve"> \* MERGEFORMAT </w:instrText>
      </w:r>
      <w:r w:rsidR="00CC017B" w:rsidRPr="00A82E3D">
        <w:rPr>
          <w:b/>
          <w:bCs/>
        </w:rPr>
        <w:fldChar w:fldCharType="separate"/>
      </w:r>
    </w:p>
    <w:tbl>
      <w:tblPr>
        <w:tblW w:w="9452" w:type="dxa"/>
        <w:tblLook w:val="04A0" w:firstRow="1" w:lastRow="0" w:firstColumn="1" w:lastColumn="0" w:noHBand="0" w:noVBand="1"/>
      </w:tblPr>
      <w:tblGrid>
        <w:gridCol w:w="1808"/>
        <w:gridCol w:w="1230"/>
        <w:gridCol w:w="1230"/>
        <w:gridCol w:w="1230"/>
        <w:gridCol w:w="1268"/>
        <w:gridCol w:w="1159"/>
        <w:gridCol w:w="1527"/>
      </w:tblGrid>
      <w:tr w:rsidR="00A82E3D" w:rsidRPr="00A82E3D" w14:paraId="4B38DC46" w14:textId="77777777" w:rsidTr="003E7D2C">
        <w:trPr>
          <w:trHeight w:val="314"/>
        </w:trPr>
        <w:tc>
          <w:tcPr>
            <w:tcW w:w="9452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E9DCF" w14:textId="22861808" w:rsidR="00CC017B" w:rsidRPr="00A82E3D" w:rsidRDefault="00CC017B" w:rsidP="008C3314">
            <w:pPr>
              <w:spacing w:before="0" w:after="0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>Exposure:</w:t>
            </w:r>
            <w:r w:rsidR="00D41CBB"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 xml:space="preserve"> </w:t>
            </w: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 xml:space="preserve">Plasma cortisol </w:t>
            </w:r>
            <w:r w:rsidR="008C3314"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 xml:space="preserve">              </w:t>
            </w: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 xml:space="preserve">   Outcome: Vascular dementia</w:t>
            </w:r>
          </w:p>
        </w:tc>
      </w:tr>
      <w:tr w:rsidR="00A82E3D" w:rsidRPr="00A82E3D" w14:paraId="37B6D4DC" w14:textId="77777777" w:rsidTr="003E7D2C">
        <w:trPr>
          <w:trHeight w:val="292"/>
        </w:trPr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674D9B" w14:textId="77777777" w:rsidR="00CC017B" w:rsidRPr="00A82E3D" w:rsidRDefault="00CC017B" w:rsidP="00CC017B">
            <w:pPr>
              <w:spacing w:before="0" w:after="0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Method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192DE5" w14:textId="77777777" w:rsidR="00CC017B" w:rsidRPr="00A82E3D" w:rsidRDefault="00CC017B" w:rsidP="00CC017B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Beta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0263F5" w14:textId="77777777" w:rsidR="00CC017B" w:rsidRPr="00A82E3D" w:rsidRDefault="00CC017B" w:rsidP="00CC017B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SE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C1AFEE" w14:textId="77777777" w:rsidR="00CC017B" w:rsidRPr="00A82E3D" w:rsidRDefault="00CC017B" w:rsidP="00CC017B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P</w:t>
            </w:r>
            <w:r w:rsidRPr="00A82E3D">
              <w:rPr>
                <w:rFonts w:eastAsia="等线" w:cs="Times New Roman"/>
                <w:sz w:val="22"/>
                <w:lang w:eastAsia="zh-CN"/>
              </w:rPr>
              <w:t>-</w:t>
            </w: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value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87161A" w14:textId="77777777" w:rsidR="00CC017B" w:rsidRPr="00A82E3D" w:rsidRDefault="00CC017B" w:rsidP="00CC017B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or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67B8B7" w14:textId="77777777" w:rsidR="00CC017B" w:rsidRPr="00A82E3D" w:rsidRDefault="00CC017B" w:rsidP="00CC017B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or_lci95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261315" w14:textId="77777777" w:rsidR="00CC017B" w:rsidRPr="00A82E3D" w:rsidRDefault="00CC017B" w:rsidP="00CC017B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or_uci95</w:t>
            </w:r>
          </w:p>
        </w:tc>
      </w:tr>
      <w:tr w:rsidR="00A82E3D" w:rsidRPr="00A82E3D" w14:paraId="25C48938" w14:textId="77777777" w:rsidTr="003E7D2C">
        <w:trPr>
          <w:trHeight w:val="292"/>
        </w:trPr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10D9A7" w14:textId="77777777" w:rsidR="008C3314" w:rsidRPr="00A82E3D" w:rsidRDefault="008C3314" w:rsidP="008C3314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MR Egger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E4CA" w14:textId="2BB9DA1A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3.594770 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A7DC71" w14:textId="184F40C8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2.826551 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0CAB1" w14:textId="29F50A9C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0.424198 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CDADE" w14:textId="25672E09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36.407327 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54613" w14:textId="663ADA8F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0.142948 </w:t>
            </w:r>
          </w:p>
        </w:tc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E0F0E" w14:textId="6E5DD45E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9272.524584 </w:t>
            </w:r>
          </w:p>
        </w:tc>
      </w:tr>
      <w:tr w:rsidR="00A82E3D" w:rsidRPr="00A82E3D" w14:paraId="2BF8477F" w14:textId="77777777" w:rsidTr="003E7D2C">
        <w:trPr>
          <w:trHeight w:val="292"/>
        </w:trPr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25C9AD" w14:textId="4952CEB3" w:rsidR="008C3314" w:rsidRPr="00A82E3D" w:rsidRDefault="008C3314" w:rsidP="008C3314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Maximum likelihood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B6C59D" w14:textId="2328D341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0.712434 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C81B15" w14:textId="73CEF0A5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0.365858 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C3E8FE" w14:textId="5366FDB5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0.051499 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CE358F" w14:textId="124241FF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2.038948 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E98E42" w14:textId="4CF1B6D1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0.995364 </w:t>
            </w:r>
          </w:p>
        </w:tc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03559D" w14:textId="2E4526D1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4.176672 </w:t>
            </w:r>
          </w:p>
        </w:tc>
      </w:tr>
      <w:tr w:rsidR="00A82E3D" w:rsidRPr="00A82E3D" w14:paraId="00CA80EA" w14:textId="77777777" w:rsidTr="003E7D2C">
        <w:trPr>
          <w:trHeight w:val="292"/>
        </w:trPr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0EA01" w14:textId="77777777" w:rsidR="008C3314" w:rsidRPr="00A82E3D" w:rsidRDefault="008C3314" w:rsidP="008C3314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WM*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E1F34" w14:textId="3244305D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0.892605 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EFC4AB" w14:textId="08B30EB6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0.441011 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587F22" w14:textId="6043039D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0.042970 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1F8DF" w14:textId="444CA1BD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2.441481 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853B5C" w14:textId="650F42EA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1.028626 </w:t>
            </w:r>
          </w:p>
        </w:tc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4302AE" w14:textId="77057C76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5.794946 </w:t>
            </w:r>
          </w:p>
        </w:tc>
      </w:tr>
      <w:tr w:rsidR="00A82E3D" w:rsidRPr="00A82E3D" w14:paraId="2DC52419" w14:textId="77777777" w:rsidTr="003E7D2C">
        <w:trPr>
          <w:trHeight w:val="292"/>
        </w:trPr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C05138" w14:textId="77777777" w:rsidR="008C3314" w:rsidRPr="00A82E3D" w:rsidRDefault="008C3314" w:rsidP="008C3314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IVW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F8C4BC" w14:textId="2920568C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0.701115 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A03B2F" w14:textId="4E66BEBC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0.356363 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0B6094" w14:textId="3C9497F4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0.049135 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84D3D3" w14:textId="0593C41A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2.015999 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BF191F" w14:textId="1C46A27C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1.002647 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33A170" w14:textId="548D3A33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4.053519 </w:t>
            </w:r>
          </w:p>
        </w:tc>
      </w:tr>
    </w:tbl>
    <w:p w14:paraId="2C928939" w14:textId="77777777" w:rsidR="000B1B67" w:rsidRPr="00A82E3D" w:rsidRDefault="00CC017B" w:rsidP="000B1B67">
      <w:r w:rsidRPr="00A82E3D">
        <w:fldChar w:fldCharType="end"/>
      </w:r>
      <w:r w:rsidR="000B1B67" w:rsidRPr="00A82E3D">
        <w:t xml:space="preserve"> IVW, </w:t>
      </w:r>
      <w:r w:rsidR="000B1B67">
        <w:t>Inverse variance</w:t>
      </w:r>
      <w:r w:rsidR="000B1B67" w:rsidRPr="00A82E3D">
        <w:t xml:space="preserve"> weighted; WM*, Weighted median</w:t>
      </w:r>
    </w:p>
    <w:p w14:paraId="43F8345C" w14:textId="1EDBFAE7" w:rsidR="00CC017B" w:rsidRPr="00A82E3D" w:rsidRDefault="00557514" w:rsidP="00C66CBE">
      <w:pPr>
        <w:rPr>
          <w:b/>
          <w:bCs/>
        </w:rPr>
      </w:pPr>
      <w:r w:rsidRPr="00A82E3D">
        <w:t xml:space="preserve"> </w:t>
      </w:r>
      <w:r w:rsidRPr="00A82E3D">
        <w:rPr>
          <w:b/>
          <w:bCs/>
        </w:rPr>
        <w:t>Supplementary</w:t>
      </w:r>
      <w:r w:rsidR="00113020" w:rsidRPr="00A82E3D">
        <w:rPr>
          <w:b/>
          <w:bCs/>
        </w:rPr>
        <w:t xml:space="preserve"> Table </w:t>
      </w:r>
      <w:r w:rsidR="00232D21" w:rsidRPr="00A82E3D">
        <w:rPr>
          <w:b/>
          <w:bCs/>
        </w:rPr>
        <w:t>4</w:t>
      </w:r>
      <w:r w:rsidR="00113020" w:rsidRPr="00A82E3D">
        <w:rPr>
          <w:b/>
          <w:bCs/>
        </w:rPr>
        <w:t>.</w:t>
      </w:r>
      <w:r w:rsidRPr="00A82E3D">
        <w:rPr>
          <w:b/>
          <w:bCs/>
        </w:rPr>
        <w:t xml:space="preserve"> </w:t>
      </w:r>
      <w:r w:rsidR="00113020" w:rsidRPr="00A82E3D">
        <w:rPr>
          <w:b/>
          <w:bCs/>
        </w:rPr>
        <w:t>Two-Sample MR Estimates of Relationship Between Plasma cortisol and Parkinson’s disease with dementia</w:t>
      </w:r>
    </w:p>
    <w:tbl>
      <w:tblPr>
        <w:tblW w:w="9480" w:type="dxa"/>
        <w:tblLook w:val="04A0" w:firstRow="1" w:lastRow="0" w:firstColumn="1" w:lastColumn="0" w:noHBand="0" w:noVBand="1"/>
      </w:tblPr>
      <w:tblGrid>
        <w:gridCol w:w="1858"/>
        <w:gridCol w:w="1205"/>
        <w:gridCol w:w="1178"/>
        <w:gridCol w:w="1178"/>
        <w:gridCol w:w="1178"/>
        <w:gridCol w:w="1178"/>
        <w:gridCol w:w="1705"/>
      </w:tblGrid>
      <w:tr w:rsidR="00A82E3D" w:rsidRPr="00A82E3D" w14:paraId="7EB075F6" w14:textId="77777777" w:rsidTr="003E7D2C">
        <w:trPr>
          <w:trHeight w:val="321"/>
        </w:trPr>
        <w:tc>
          <w:tcPr>
            <w:tcW w:w="9480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14852" w14:textId="0EDC1039" w:rsidR="00113020" w:rsidRPr="00A82E3D" w:rsidRDefault="00113020" w:rsidP="00113020">
            <w:pPr>
              <w:spacing w:before="0" w:after="0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 xml:space="preserve">Exposure: Plasma cortisol   </w:t>
            </w:r>
            <w:r w:rsidR="008C3314"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 xml:space="preserve">        </w:t>
            </w: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 xml:space="preserve"> Outcome: Parkinson’s disease with dementia</w:t>
            </w:r>
          </w:p>
        </w:tc>
      </w:tr>
      <w:tr w:rsidR="00A82E3D" w:rsidRPr="00A82E3D" w14:paraId="64CF189B" w14:textId="77777777" w:rsidTr="003E7D2C">
        <w:trPr>
          <w:trHeight w:val="297"/>
        </w:trPr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AA4817" w14:textId="77777777" w:rsidR="00113020" w:rsidRPr="00A82E3D" w:rsidRDefault="00113020" w:rsidP="00113020">
            <w:pPr>
              <w:spacing w:before="0" w:after="0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Method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9C7F95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Beta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D7602E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SE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919183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P</w:t>
            </w:r>
            <w:r w:rsidRPr="00A82E3D">
              <w:rPr>
                <w:rFonts w:eastAsia="等线" w:cs="Times New Roman"/>
                <w:sz w:val="22"/>
                <w:lang w:eastAsia="zh-CN"/>
              </w:rPr>
              <w:t>-</w:t>
            </w: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value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882F66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or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8F299C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or_lci95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3BF913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or_uci95</w:t>
            </w:r>
          </w:p>
        </w:tc>
      </w:tr>
      <w:tr w:rsidR="00A82E3D" w:rsidRPr="00A82E3D" w14:paraId="000202AA" w14:textId="77777777" w:rsidTr="003E7D2C">
        <w:trPr>
          <w:trHeight w:val="297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FCFD1" w14:textId="77777777" w:rsidR="008C3314" w:rsidRPr="00A82E3D" w:rsidRDefault="008C3314" w:rsidP="008C3314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MR Egger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47924" w14:textId="73001F10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0.226460 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A8296E" w14:textId="3C4EC9FE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5.019473 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4A2226" w14:textId="06A11C4E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0.971298 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0CE6B1" w14:textId="50B56C2D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1.254152 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FAFACD" w14:textId="3BD933A8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0.000067 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7476E5" w14:textId="7EAB7CDE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23496.982177 </w:t>
            </w:r>
          </w:p>
        </w:tc>
      </w:tr>
      <w:tr w:rsidR="00A82E3D" w:rsidRPr="00A82E3D" w14:paraId="0B37CD95" w14:textId="77777777" w:rsidTr="003E7D2C">
        <w:trPr>
          <w:trHeight w:val="297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B3743E" w14:textId="4EB24A36" w:rsidR="008C3314" w:rsidRPr="00A82E3D" w:rsidRDefault="008C3314" w:rsidP="008C3314">
            <w:pPr>
              <w:spacing w:before="0" w:after="0"/>
              <w:rPr>
                <w:rFonts w:cs="Times New Roman"/>
                <w:sz w:val="22"/>
              </w:rPr>
            </w:pPr>
            <w:r w:rsidRPr="00A82E3D">
              <w:rPr>
                <w:rFonts w:cs="Times New Roman"/>
                <w:sz w:val="22"/>
              </w:rPr>
              <w:t>Maximum likelihood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7F1BDB" w14:textId="1D40C097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-1.440195 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5C7646" w14:textId="3AF25312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0.644863 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3253D7" w14:textId="57BAC873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0.025527 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C734F9" w14:textId="699B4BAA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0.236882 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481471" w14:textId="3357B396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0.066929 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4500AD" w14:textId="4E02A4BC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0.838396 </w:t>
            </w:r>
          </w:p>
        </w:tc>
      </w:tr>
      <w:tr w:rsidR="00A82E3D" w:rsidRPr="00A82E3D" w14:paraId="7DC73F54" w14:textId="77777777" w:rsidTr="003E7D2C">
        <w:trPr>
          <w:trHeight w:val="297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2CF492" w14:textId="77777777" w:rsidR="008C3314" w:rsidRPr="00A82E3D" w:rsidRDefault="008C3314" w:rsidP="008C3314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WM*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AF6374" w14:textId="6B7F2811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-1.246188 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871563" w14:textId="5DD65FC2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0.760394 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C2BF1" w14:textId="097DF22C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0.101240 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E8023" w14:textId="221A7ED3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0.287599 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69268" w14:textId="68BCBE0B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0.064793 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EB9BDD" w14:textId="6F011A8C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1.276578 </w:t>
            </w:r>
          </w:p>
        </w:tc>
      </w:tr>
      <w:tr w:rsidR="00A82E3D" w:rsidRPr="00A82E3D" w14:paraId="56EDA4E2" w14:textId="77777777" w:rsidTr="003E7D2C">
        <w:trPr>
          <w:trHeight w:val="297"/>
        </w:trPr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D575BF" w14:textId="77777777" w:rsidR="008C3314" w:rsidRPr="00A82E3D" w:rsidRDefault="008C3314" w:rsidP="008C3314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IVW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130086" w14:textId="4CEC54BC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-1.438013 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07C9E1" w14:textId="1D777AFB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0.631589 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D8953B" w14:textId="554FFAFC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0.022797 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E1BFC4" w14:textId="5CDEB168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0.237399 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86990B" w14:textId="1216B34E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0.068843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AA28D7" w14:textId="147721F4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0.818651 </w:t>
            </w:r>
          </w:p>
        </w:tc>
      </w:tr>
    </w:tbl>
    <w:p w14:paraId="35452D77" w14:textId="3B2F4579" w:rsidR="00113020" w:rsidRPr="00A82E3D" w:rsidRDefault="00113020" w:rsidP="00C66CBE">
      <w:r w:rsidRPr="00A82E3D">
        <w:t xml:space="preserve">IVW, </w:t>
      </w:r>
      <w:r w:rsidR="00AE1D2F">
        <w:t>Inverse variance</w:t>
      </w:r>
      <w:r w:rsidRPr="00A82E3D">
        <w:t xml:space="preserve"> weighted; WM*, Weighted median</w:t>
      </w:r>
    </w:p>
    <w:p w14:paraId="2E5A4E44" w14:textId="68DD2A00" w:rsidR="00113020" w:rsidRPr="00A82E3D" w:rsidRDefault="00557514" w:rsidP="00C66CBE">
      <w:pPr>
        <w:rPr>
          <w:b/>
          <w:bCs/>
        </w:rPr>
      </w:pPr>
      <w:r w:rsidRPr="00A82E3D">
        <w:rPr>
          <w:b/>
          <w:bCs/>
        </w:rPr>
        <w:lastRenderedPageBreak/>
        <w:t xml:space="preserve">Supplementary </w:t>
      </w:r>
      <w:r w:rsidR="00113020" w:rsidRPr="00A82E3D">
        <w:rPr>
          <w:b/>
          <w:bCs/>
        </w:rPr>
        <w:t>Table</w:t>
      </w:r>
      <w:r w:rsidR="00232D21" w:rsidRPr="00A82E3D">
        <w:rPr>
          <w:b/>
          <w:bCs/>
        </w:rPr>
        <w:t xml:space="preserve"> 5</w:t>
      </w:r>
      <w:r w:rsidR="00113020" w:rsidRPr="00A82E3D">
        <w:rPr>
          <w:b/>
          <w:bCs/>
        </w:rPr>
        <w:t>.</w:t>
      </w:r>
      <w:r w:rsidRPr="00A82E3D">
        <w:rPr>
          <w:b/>
          <w:bCs/>
        </w:rPr>
        <w:t xml:space="preserve"> </w:t>
      </w:r>
      <w:r w:rsidR="00113020" w:rsidRPr="00A82E3D">
        <w:rPr>
          <w:b/>
          <w:bCs/>
        </w:rPr>
        <w:t>Two-Sample MR Estimates of Relationship Between Plasma cortisol and Dementia with Lewy bodies</w:t>
      </w:r>
    </w:p>
    <w:tbl>
      <w:tblPr>
        <w:tblW w:w="10116" w:type="dxa"/>
        <w:tblLook w:val="04A0" w:firstRow="1" w:lastRow="0" w:firstColumn="1" w:lastColumn="0" w:noHBand="0" w:noVBand="1"/>
      </w:tblPr>
      <w:tblGrid>
        <w:gridCol w:w="1875"/>
        <w:gridCol w:w="1361"/>
        <w:gridCol w:w="1361"/>
        <w:gridCol w:w="1361"/>
        <w:gridCol w:w="1361"/>
        <w:gridCol w:w="1361"/>
        <w:gridCol w:w="1436"/>
      </w:tblGrid>
      <w:tr w:rsidR="00A82E3D" w:rsidRPr="00A82E3D" w14:paraId="14C91B2A" w14:textId="77777777" w:rsidTr="00050C68">
        <w:trPr>
          <w:trHeight w:val="359"/>
        </w:trPr>
        <w:tc>
          <w:tcPr>
            <w:tcW w:w="10116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AD5CAD" w14:textId="03F29E34" w:rsidR="00113020" w:rsidRPr="00A82E3D" w:rsidRDefault="00113020" w:rsidP="00113020">
            <w:pPr>
              <w:spacing w:before="0" w:after="0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 xml:space="preserve">Exposure: Plasma cortisol    </w:t>
            </w:r>
            <w:r w:rsidR="00F65FBB"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 xml:space="preserve">               </w:t>
            </w: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>Outcome: Dementia with Lewy bodies</w:t>
            </w:r>
          </w:p>
        </w:tc>
      </w:tr>
      <w:tr w:rsidR="00A82E3D" w:rsidRPr="00A82E3D" w14:paraId="43788EE0" w14:textId="77777777" w:rsidTr="00050C68">
        <w:trPr>
          <w:trHeight w:val="333"/>
        </w:trPr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23C439" w14:textId="77777777" w:rsidR="00113020" w:rsidRPr="00A82E3D" w:rsidRDefault="00113020" w:rsidP="00113020">
            <w:pPr>
              <w:spacing w:before="0" w:after="0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Method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2B6765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Beta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2A595E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SE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B36D87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P</w:t>
            </w:r>
            <w:r w:rsidRPr="00A82E3D">
              <w:rPr>
                <w:rFonts w:eastAsia="等线" w:cs="Times New Roman"/>
                <w:sz w:val="22"/>
                <w:lang w:eastAsia="zh-CN"/>
              </w:rPr>
              <w:t>-</w:t>
            </w: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value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7D899E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or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15475F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or_lci95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5FBA3E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or_uci95</w:t>
            </w:r>
          </w:p>
        </w:tc>
      </w:tr>
      <w:tr w:rsidR="00A82E3D" w:rsidRPr="00A82E3D" w14:paraId="2BCE3ABE" w14:textId="77777777" w:rsidTr="00050C68">
        <w:trPr>
          <w:trHeight w:val="333"/>
        </w:trPr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E039E" w14:textId="77777777" w:rsidR="008C3314" w:rsidRPr="00A82E3D" w:rsidRDefault="008C3314" w:rsidP="008C3314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MR Egger</w:t>
            </w:r>
          </w:p>
        </w:tc>
        <w:tc>
          <w:tcPr>
            <w:tcW w:w="1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D6883" w14:textId="1C30A53C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0.622080 </w:t>
            </w:r>
          </w:p>
        </w:tc>
        <w:tc>
          <w:tcPr>
            <w:tcW w:w="1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8F588F" w14:textId="54DEBF75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2.141414 </w:t>
            </w:r>
          </w:p>
        </w:tc>
        <w:tc>
          <w:tcPr>
            <w:tcW w:w="1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5572A" w14:textId="10E0F843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0.820016 </w:t>
            </w:r>
          </w:p>
        </w:tc>
        <w:tc>
          <w:tcPr>
            <w:tcW w:w="1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2DD1B6" w14:textId="4185BA87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1.862798 </w:t>
            </w:r>
          </w:p>
        </w:tc>
        <w:tc>
          <w:tcPr>
            <w:tcW w:w="1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D2D25E" w14:textId="4F6835B3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0.028013 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D09D0" w14:textId="2E461881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123.872417 </w:t>
            </w:r>
          </w:p>
        </w:tc>
      </w:tr>
      <w:tr w:rsidR="00A82E3D" w:rsidRPr="00A82E3D" w14:paraId="5A97E310" w14:textId="77777777" w:rsidTr="00050C68">
        <w:trPr>
          <w:trHeight w:val="333"/>
        </w:trPr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6667DD" w14:textId="67DDB01C" w:rsidR="008C3314" w:rsidRPr="00A82E3D" w:rsidRDefault="008C3314" w:rsidP="008C3314">
            <w:pPr>
              <w:spacing w:before="0" w:after="0"/>
              <w:rPr>
                <w:rFonts w:cs="Times New Roman"/>
                <w:sz w:val="22"/>
              </w:rPr>
            </w:pPr>
            <w:r w:rsidRPr="00A82E3D">
              <w:rPr>
                <w:rFonts w:cs="Times New Roman"/>
                <w:sz w:val="22"/>
              </w:rPr>
              <w:t>Maximum likelihood</w:t>
            </w:r>
          </w:p>
        </w:tc>
        <w:tc>
          <w:tcPr>
            <w:tcW w:w="1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AB59C3" w14:textId="32A4CE0D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-0.424721 </w:t>
            </w:r>
          </w:p>
        </w:tc>
        <w:tc>
          <w:tcPr>
            <w:tcW w:w="1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9F4477" w14:textId="433220E4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0.271537 </w:t>
            </w:r>
          </w:p>
        </w:tc>
        <w:tc>
          <w:tcPr>
            <w:tcW w:w="1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124CAA" w14:textId="185296DE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0.117785 </w:t>
            </w:r>
          </w:p>
        </w:tc>
        <w:tc>
          <w:tcPr>
            <w:tcW w:w="1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1401E2" w14:textId="3739F269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0.653952 </w:t>
            </w:r>
          </w:p>
        </w:tc>
        <w:tc>
          <w:tcPr>
            <w:tcW w:w="1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98F2B3" w14:textId="651AF55F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0.384069 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A38E53" w14:textId="10D87FFC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1.113481 </w:t>
            </w:r>
          </w:p>
        </w:tc>
      </w:tr>
      <w:tr w:rsidR="00A82E3D" w:rsidRPr="00A82E3D" w14:paraId="7C85DB74" w14:textId="77777777" w:rsidTr="00050C68">
        <w:trPr>
          <w:trHeight w:val="333"/>
        </w:trPr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B05E1F" w14:textId="77777777" w:rsidR="008C3314" w:rsidRPr="00A82E3D" w:rsidRDefault="008C3314" w:rsidP="008C3314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WM*</w:t>
            </w:r>
          </w:p>
        </w:tc>
        <w:tc>
          <w:tcPr>
            <w:tcW w:w="1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78F9A" w14:textId="4A276FEA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-0.344294 </w:t>
            </w:r>
          </w:p>
        </w:tc>
        <w:tc>
          <w:tcPr>
            <w:tcW w:w="1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CAD3C" w14:textId="424E1C12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0.310655 </w:t>
            </w:r>
          </w:p>
        </w:tc>
        <w:tc>
          <w:tcPr>
            <w:tcW w:w="1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BEA9AB" w14:textId="59F9D065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0.267739 </w:t>
            </w:r>
          </w:p>
        </w:tc>
        <w:tc>
          <w:tcPr>
            <w:tcW w:w="1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7FDAEB" w14:textId="4E52413E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0.708720 </w:t>
            </w:r>
          </w:p>
        </w:tc>
        <w:tc>
          <w:tcPr>
            <w:tcW w:w="1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FE1C06" w14:textId="748B4D62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0.385514 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85E3EE" w14:textId="5B530541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1.302897 </w:t>
            </w:r>
          </w:p>
        </w:tc>
      </w:tr>
      <w:tr w:rsidR="00A82E3D" w:rsidRPr="00A82E3D" w14:paraId="03F707EE" w14:textId="77777777" w:rsidTr="00050C68">
        <w:trPr>
          <w:trHeight w:val="333"/>
        </w:trPr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40E19C" w14:textId="77777777" w:rsidR="008C3314" w:rsidRPr="00A82E3D" w:rsidRDefault="008C3314" w:rsidP="008C3314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IVW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1BE9DF" w14:textId="622B2F43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-0.423540 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E805CD" w14:textId="62134C23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0.268692 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3351A0" w14:textId="14D239E6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0.114956 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CF6442" w14:textId="0A9F2DA6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0.654725 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45F87D" w14:textId="77C2BE40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0.386673 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5ABC50" w14:textId="5C1E25FE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cs="Times New Roman"/>
                <w:sz w:val="22"/>
              </w:rPr>
              <w:t xml:space="preserve">1.108598 </w:t>
            </w:r>
          </w:p>
        </w:tc>
      </w:tr>
    </w:tbl>
    <w:p w14:paraId="5050662C" w14:textId="69468E10" w:rsidR="00113020" w:rsidRPr="00A82E3D" w:rsidRDefault="00113020" w:rsidP="00C66CBE">
      <w:r w:rsidRPr="00A82E3D">
        <w:t xml:space="preserve">IVW, </w:t>
      </w:r>
      <w:r w:rsidR="00AE1D2F">
        <w:t>Inverse variance</w:t>
      </w:r>
      <w:r w:rsidRPr="00A82E3D">
        <w:t xml:space="preserve"> weighted; WM*, Weighted median</w:t>
      </w:r>
    </w:p>
    <w:p w14:paraId="2136F7EE" w14:textId="3A090769" w:rsidR="00113020" w:rsidRPr="00A82E3D" w:rsidRDefault="00557514" w:rsidP="00C66CBE">
      <w:pPr>
        <w:rPr>
          <w:b/>
          <w:bCs/>
        </w:rPr>
      </w:pPr>
      <w:r w:rsidRPr="00A82E3D">
        <w:rPr>
          <w:b/>
          <w:bCs/>
        </w:rPr>
        <w:t xml:space="preserve">Supplementary </w:t>
      </w:r>
      <w:r w:rsidR="00113020" w:rsidRPr="00A82E3D">
        <w:rPr>
          <w:b/>
          <w:bCs/>
        </w:rPr>
        <w:t xml:space="preserve">Table </w:t>
      </w:r>
      <w:r w:rsidR="00232D21" w:rsidRPr="00A82E3D">
        <w:rPr>
          <w:b/>
          <w:bCs/>
        </w:rPr>
        <w:t>6.</w:t>
      </w:r>
      <w:r w:rsidRPr="00A82E3D">
        <w:rPr>
          <w:b/>
          <w:bCs/>
        </w:rPr>
        <w:t xml:space="preserve"> </w:t>
      </w:r>
      <w:r w:rsidR="00113020" w:rsidRPr="00A82E3D">
        <w:rPr>
          <w:b/>
          <w:bCs/>
        </w:rPr>
        <w:t>Two-Sample MR Estimates of Relationship Between Plasma cortisol and Frontotemporal dementia</w:t>
      </w:r>
    </w:p>
    <w:tbl>
      <w:tblPr>
        <w:tblW w:w="8588" w:type="dxa"/>
        <w:tblLook w:val="04A0" w:firstRow="1" w:lastRow="0" w:firstColumn="1" w:lastColumn="0" w:noHBand="0" w:noVBand="1"/>
      </w:tblPr>
      <w:tblGrid>
        <w:gridCol w:w="1284"/>
        <w:gridCol w:w="1296"/>
        <w:gridCol w:w="1200"/>
        <w:gridCol w:w="1200"/>
        <w:gridCol w:w="1200"/>
        <w:gridCol w:w="1200"/>
        <w:gridCol w:w="1208"/>
      </w:tblGrid>
      <w:tr w:rsidR="00A82E3D" w:rsidRPr="00A82E3D" w14:paraId="0B05DB20" w14:textId="77777777" w:rsidTr="003E7D2C">
        <w:trPr>
          <w:trHeight w:val="365"/>
        </w:trPr>
        <w:tc>
          <w:tcPr>
            <w:tcW w:w="8588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AE9E91" w14:textId="164ABA12" w:rsidR="00113020" w:rsidRPr="00A82E3D" w:rsidRDefault="00113020" w:rsidP="00113020">
            <w:pPr>
              <w:spacing w:before="0" w:after="0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 xml:space="preserve">Exposure: Plasma cortisol    </w:t>
            </w:r>
            <w:r w:rsidR="00F65FBB"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 xml:space="preserve">                </w:t>
            </w: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>Outcome: Frontotemporal dementia</w:t>
            </w:r>
          </w:p>
        </w:tc>
      </w:tr>
      <w:tr w:rsidR="00A82E3D" w:rsidRPr="00A82E3D" w14:paraId="3369BA5F" w14:textId="77777777" w:rsidTr="003E7D2C">
        <w:trPr>
          <w:trHeight w:val="340"/>
        </w:trPr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B401CF" w14:textId="77777777" w:rsidR="00113020" w:rsidRPr="00A82E3D" w:rsidRDefault="00113020" w:rsidP="00113020">
            <w:pPr>
              <w:spacing w:before="0" w:after="0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Method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B66253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Beta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E6FB5E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SE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463099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P</w:t>
            </w:r>
            <w:r w:rsidRPr="00A82E3D">
              <w:rPr>
                <w:rFonts w:eastAsia="等线" w:cs="Times New Roman"/>
                <w:sz w:val="22"/>
                <w:lang w:eastAsia="zh-CN"/>
              </w:rPr>
              <w:t>-</w:t>
            </w: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value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C32358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2F9E92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or_lci95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E2F1FA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or_uci95</w:t>
            </w:r>
          </w:p>
        </w:tc>
      </w:tr>
      <w:tr w:rsidR="00A82E3D" w:rsidRPr="00A82E3D" w14:paraId="1E5AD431" w14:textId="77777777" w:rsidTr="003E7D2C">
        <w:trPr>
          <w:trHeight w:val="340"/>
        </w:trPr>
        <w:tc>
          <w:tcPr>
            <w:tcW w:w="1284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</w:tcPr>
          <w:p w14:paraId="6A212ABC" w14:textId="4BCACD93" w:rsidR="008C3314" w:rsidRPr="00A82E3D" w:rsidRDefault="008C3314" w:rsidP="008C3314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Maximum likelihood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</w:tcPr>
          <w:p w14:paraId="15715028" w14:textId="5F9727AD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-0.979417 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</w:tcPr>
          <w:p w14:paraId="371CCA8D" w14:textId="7B52B97D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0.630817 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</w:tcPr>
          <w:p w14:paraId="669349A7" w14:textId="19DE5E3C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0.120515 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</w:tcPr>
          <w:p w14:paraId="3B7D81FB" w14:textId="0DEDED68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0.375530 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</w:tcPr>
          <w:p w14:paraId="58F04CC1" w14:textId="119F53CA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0.109064 </w:t>
            </w:r>
          </w:p>
        </w:tc>
        <w:tc>
          <w:tcPr>
            <w:tcW w:w="1205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</w:tcPr>
          <w:p w14:paraId="15BD6866" w14:textId="40717024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1.293025 </w:t>
            </w:r>
          </w:p>
        </w:tc>
      </w:tr>
      <w:tr w:rsidR="00A82E3D" w:rsidRPr="00A82E3D" w14:paraId="5B487EBE" w14:textId="77777777" w:rsidTr="003E7D2C">
        <w:trPr>
          <w:trHeight w:val="340"/>
        </w:trPr>
        <w:tc>
          <w:tcPr>
            <w:tcW w:w="1284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1F8AFA" w14:textId="77777777" w:rsidR="008C3314" w:rsidRPr="00A82E3D" w:rsidRDefault="008C3314" w:rsidP="008C3314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IVW</w:t>
            </w:r>
          </w:p>
        </w:tc>
        <w:tc>
          <w:tcPr>
            <w:tcW w:w="129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238911" w14:textId="48E2F717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-0.968205 </w:t>
            </w:r>
          </w:p>
        </w:tc>
        <w:tc>
          <w:tcPr>
            <w:tcW w:w="12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4E088D" w14:textId="6FF944C6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0.614874 </w:t>
            </w:r>
          </w:p>
        </w:tc>
        <w:tc>
          <w:tcPr>
            <w:tcW w:w="12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AAC59D" w14:textId="7C751090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0.115339 </w:t>
            </w:r>
          </w:p>
        </w:tc>
        <w:tc>
          <w:tcPr>
            <w:tcW w:w="12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6C014F" w14:textId="10D0A782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0.379764 </w:t>
            </w:r>
          </w:p>
        </w:tc>
        <w:tc>
          <w:tcPr>
            <w:tcW w:w="12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7B1568" w14:textId="174E8319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0.113795 </w:t>
            </w:r>
          </w:p>
        </w:tc>
        <w:tc>
          <w:tcPr>
            <w:tcW w:w="120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F10B3A" w14:textId="60F64989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1.267374 </w:t>
            </w:r>
          </w:p>
        </w:tc>
      </w:tr>
    </w:tbl>
    <w:p w14:paraId="4702EE50" w14:textId="65D4C75D" w:rsidR="00113020" w:rsidRPr="00A82E3D" w:rsidRDefault="00113020" w:rsidP="00C66CBE">
      <w:r w:rsidRPr="00A82E3D">
        <w:t xml:space="preserve">IVW, </w:t>
      </w:r>
      <w:r w:rsidR="00AE1D2F">
        <w:t>Inverse variance</w:t>
      </w:r>
      <w:r w:rsidRPr="00A82E3D">
        <w:t xml:space="preserve"> weighted</w:t>
      </w:r>
    </w:p>
    <w:p w14:paraId="617469D6" w14:textId="4EFEBD37" w:rsidR="00113020" w:rsidRPr="00A82E3D" w:rsidRDefault="00557514" w:rsidP="00C66CBE">
      <w:pPr>
        <w:rPr>
          <w:b/>
          <w:bCs/>
        </w:rPr>
      </w:pPr>
      <w:r w:rsidRPr="00A82E3D">
        <w:rPr>
          <w:b/>
          <w:bCs/>
        </w:rPr>
        <w:t xml:space="preserve">Supplementary </w:t>
      </w:r>
      <w:r w:rsidR="00113020" w:rsidRPr="00A82E3D">
        <w:rPr>
          <w:b/>
          <w:bCs/>
        </w:rPr>
        <w:t xml:space="preserve">Table </w:t>
      </w:r>
      <w:r w:rsidR="00232D21" w:rsidRPr="00A82E3D">
        <w:rPr>
          <w:b/>
          <w:bCs/>
        </w:rPr>
        <w:t>7</w:t>
      </w:r>
      <w:r w:rsidR="00113020" w:rsidRPr="00A82E3D">
        <w:rPr>
          <w:b/>
          <w:bCs/>
        </w:rPr>
        <w:t>.</w:t>
      </w:r>
      <w:r w:rsidRPr="00A82E3D">
        <w:rPr>
          <w:b/>
          <w:bCs/>
        </w:rPr>
        <w:t xml:space="preserve"> </w:t>
      </w:r>
      <w:r w:rsidR="00113020" w:rsidRPr="00A82E3D">
        <w:rPr>
          <w:b/>
          <w:bCs/>
        </w:rPr>
        <w:t>Two-Sample MR Estimates of Relationship Between Plasma cortisol and Epilepsy</w:t>
      </w:r>
    </w:p>
    <w:tbl>
      <w:tblPr>
        <w:tblW w:w="9971" w:type="dxa"/>
        <w:tblLook w:val="04A0" w:firstRow="1" w:lastRow="0" w:firstColumn="1" w:lastColumn="0" w:noHBand="0" w:noVBand="1"/>
      </w:tblPr>
      <w:tblGrid>
        <w:gridCol w:w="1853"/>
        <w:gridCol w:w="1349"/>
        <w:gridCol w:w="1349"/>
        <w:gridCol w:w="1349"/>
        <w:gridCol w:w="1349"/>
        <w:gridCol w:w="1349"/>
        <w:gridCol w:w="1354"/>
        <w:gridCol w:w="19"/>
      </w:tblGrid>
      <w:tr w:rsidR="00A82E3D" w:rsidRPr="00A82E3D" w14:paraId="7AB860DE" w14:textId="77777777" w:rsidTr="00050C68">
        <w:trPr>
          <w:trHeight w:val="360"/>
        </w:trPr>
        <w:tc>
          <w:tcPr>
            <w:tcW w:w="9971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FBA3C" w14:textId="133801E4" w:rsidR="00113020" w:rsidRPr="00A82E3D" w:rsidRDefault="00113020" w:rsidP="00113020">
            <w:pPr>
              <w:spacing w:before="0" w:after="0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 xml:space="preserve">Exposure: Plasma cortisol    </w:t>
            </w:r>
            <w:r w:rsidR="00F65FBB"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 xml:space="preserve">                 </w:t>
            </w: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>Outcome: Epilepsy</w:t>
            </w:r>
          </w:p>
        </w:tc>
      </w:tr>
      <w:tr w:rsidR="00A82E3D" w:rsidRPr="00A82E3D" w14:paraId="42E2722E" w14:textId="77777777" w:rsidTr="00050C68">
        <w:trPr>
          <w:gridAfter w:val="1"/>
          <w:wAfter w:w="19" w:type="dxa"/>
          <w:trHeight w:val="336"/>
        </w:trPr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691305" w14:textId="77777777" w:rsidR="00113020" w:rsidRPr="00A82E3D" w:rsidRDefault="00113020" w:rsidP="00113020">
            <w:pPr>
              <w:spacing w:before="0" w:after="0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Method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0B6FB8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Beta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C9DBEF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SE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071D7E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P</w:t>
            </w:r>
            <w:r w:rsidRPr="00A82E3D">
              <w:rPr>
                <w:rFonts w:eastAsia="等线" w:cs="Times New Roman"/>
                <w:sz w:val="22"/>
                <w:lang w:eastAsia="zh-CN"/>
              </w:rPr>
              <w:t>-</w:t>
            </w: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value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033110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or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7DE578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or_lci95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D8D7FA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or_uci95</w:t>
            </w:r>
          </w:p>
        </w:tc>
      </w:tr>
      <w:tr w:rsidR="00A82E3D" w:rsidRPr="00A82E3D" w14:paraId="359A2A1F" w14:textId="77777777" w:rsidTr="00050C68">
        <w:trPr>
          <w:gridAfter w:val="1"/>
          <w:wAfter w:w="19" w:type="dxa"/>
          <w:trHeight w:val="336"/>
        </w:trPr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318D2" w14:textId="77777777" w:rsidR="008C3314" w:rsidRPr="00A82E3D" w:rsidRDefault="008C3314" w:rsidP="008C3314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MR Egger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1BD60E" w14:textId="258934E2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-0.623038 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EF9F8A" w14:textId="7591B659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2.713106 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C863C6" w14:textId="06FD9763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0.856298 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A87953" w14:textId="4E9EB48B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0.536313 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432931" w14:textId="2B5254C1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0.002630 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FED95" w14:textId="2415E962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109.360428 </w:t>
            </w:r>
          </w:p>
        </w:tc>
      </w:tr>
      <w:tr w:rsidR="00A82E3D" w:rsidRPr="00A82E3D" w14:paraId="30E3EA2E" w14:textId="77777777" w:rsidTr="00050C68">
        <w:trPr>
          <w:gridAfter w:val="1"/>
          <w:wAfter w:w="19" w:type="dxa"/>
          <w:trHeight w:val="336"/>
        </w:trPr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7C8D6F" w14:textId="65EDCB66" w:rsidR="008C3314" w:rsidRPr="00A82E3D" w:rsidRDefault="00F65FBB" w:rsidP="008C3314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Maximum likelihood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4ABD41" w14:textId="49A55741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0.696654 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4B4FF6" w14:textId="67112B7B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0.347087 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47790B" w14:textId="18BE09D8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0.044734 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FB6B52" w14:textId="77A72333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2.007025 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50F7D6" w14:textId="61FE4A1F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1.016497 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40BEC8" w14:textId="736E64FF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3.962774 </w:t>
            </w:r>
          </w:p>
        </w:tc>
      </w:tr>
      <w:tr w:rsidR="00A82E3D" w:rsidRPr="00A82E3D" w14:paraId="60750E3A" w14:textId="77777777" w:rsidTr="00050C68">
        <w:trPr>
          <w:gridAfter w:val="1"/>
          <w:wAfter w:w="19" w:type="dxa"/>
          <w:trHeight w:val="336"/>
        </w:trPr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4EBB8E" w14:textId="77777777" w:rsidR="008C3314" w:rsidRPr="00A82E3D" w:rsidRDefault="008C3314" w:rsidP="008C3314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WM*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E1DB0" w14:textId="1BD0B503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0.736606 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45C062" w14:textId="5B068C18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0.405526 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F2221B" w14:textId="26394B13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0.069306 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3299F" w14:textId="4FE27EC0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2.088833 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07B00" w14:textId="1BFE7DC4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0.943437 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B785B" w14:textId="5BC6AAC1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4.624818 </w:t>
            </w:r>
          </w:p>
        </w:tc>
      </w:tr>
      <w:tr w:rsidR="00A82E3D" w:rsidRPr="00A82E3D" w14:paraId="06F91512" w14:textId="77777777" w:rsidTr="00050C68">
        <w:trPr>
          <w:gridAfter w:val="1"/>
          <w:wAfter w:w="19" w:type="dxa"/>
          <w:trHeight w:val="336"/>
        </w:trPr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AFB8BE" w14:textId="77777777" w:rsidR="008C3314" w:rsidRPr="00A82E3D" w:rsidRDefault="008C3314" w:rsidP="008C3314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IVW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4EF331" w14:textId="069B8F1B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0.695206 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D4720D" w14:textId="28BB8F7C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0.341071 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2808A1" w14:textId="3FD34C0A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0.041520 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DFF344" w14:textId="41DC367B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2.004122 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8424F7" w14:textId="2AC21915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1.027066 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8AC01F" w14:textId="52BD72A1" w:rsidR="008C3314" w:rsidRPr="00A82E3D" w:rsidRDefault="008C3314" w:rsidP="008C3314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3.910657 </w:t>
            </w:r>
          </w:p>
        </w:tc>
      </w:tr>
    </w:tbl>
    <w:p w14:paraId="772476E9" w14:textId="72046C0B" w:rsidR="00113020" w:rsidRPr="00A82E3D" w:rsidRDefault="00113020" w:rsidP="00C66CBE">
      <w:r w:rsidRPr="00A82E3D">
        <w:t xml:space="preserve">IVW, </w:t>
      </w:r>
      <w:r w:rsidR="00AE1D2F">
        <w:t>Inverse variance</w:t>
      </w:r>
      <w:r w:rsidRPr="00A82E3D">
        <w:t xml:space="preserve"> weighted; WM*, Weighted median</w:t>
      </w:r>
    </w:p>
    <w:p w14:paraId="1309DE95" w14:textId="17509769" w:rsidR="00113020" w:rsidRPr="00A82E3D" w:rsidRDefault="00557514" w:rsidP="00C66CBE">
      <w:pPr>
        <w:rPr>
          <w:b/>
          <w:bCs/>
        </w:rPr>
      </w:pPr>
      <w:r w:rsidRPr="00A82E3D">
        <w:rPr>
          <w:b/>
          <w:bCs/>
        </w:rPr>
        <w:lastRenderedPageBreak/>
        <w:t xml:space="preserve">Supplementary </w:t>
      </w:r>
      <w:r w:rsidR="00113020" w:rsidRPr="00A82E3D">
        <w:rPr>
          <w:b/>
          <w:bCs/>
        </w:rPr>
        <w:t xml:space="preserve">Table </w:t>
      </w:r>
      <w:r w:rsidR="00232D21" w:rsidRPr="00A82E3D">
        <w:rPr>
          <w:b/>
          <w:bCs/>
        </w:rPr>
        <w:t>8</w:t>
      </w:r>
      <w:r w:rsidR="00113020" w:rsidRPr="00A82E3D">
        <w:rPr>
          <w:b/>
          <w:bCs/>
        </w:rPr>
        <w:t>.</w:t>
      </w:r>
      <w:r w:rsidRPr="00A82E3D">
        <w:rPr>
          <w:b/>
          <w:bCs/>
        </w:rPr>
        <w:t xml:space="preserve"> </w:t>
      </w:r>
      <w:r w:rsidR="00113020" w:rsidRPr="00A82E3D">
        <w:rPr>
          <w:b/>
          <w:bCs/>
        </w:rPr>
        <w:t>Two-Sample MR Estimates of Relationship Between Plasma cortisol and Multiple Sclerosis</w:t>
      </w:r>
    </w:p>
    <w:tbl>
      <w:tblPr>
        <w:tblW w:w="10070" w:type="dxa"/>
        <w:tblLook w:val="04A0" w:firstRow="1" w:lastRow="0" w:firstColumn="1" w:lastColumn="0" w:noHBand="0" w:noVBand="1"/>
      </w:tblPr>
      <w:tblGrid>
        <w:gridCol w:w="1906"/>
        <w:gridCol w:w="1247"/>
        <w:gridCol w:w="1381"/>
        <w:gridCol w:w="1381"/>
        <w:gridCol w:w="1381"/>
        <w:gridCol w:w="1381"/>
        <w:gridCol w:w="1393"/>
      </w:tblGrid>
      <w:tr w:rsidR="00A82E3D" w:rsidRPr="00A82E3D" w14:paraId="1CBFA262" w14:textId="77777777" w:rsidTr="003E7D2C">
        <w:trPr>
          <w:trHeight w:val="354"/>
        </w:trPr>
        <w:tc>
          <w:tcPr>
            <w:tcW w:w="10070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A179" w14:textId="2EEDBBD5" w:rsidR="00113020" w:rsidRPr="00A82E3D" w:rsidRDefault="00113020" w:rsidP="00113020">
            <w:pPr>
              <w:spacing w:before="0" w:after="0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 xml:space="preserve">Exposure: Plasma cortisol </w:t>
            </w:r>
            <w:r w:rsidR="00F65FBB"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 xml:space="preserve">   </w:t>
            </w: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 xml:space="preserve">   Outcome: Multiple Sclerosis</w:t>
            </w:r>
          </w:p>
        </w:tc>
      </w:tr>
      <w:tr w:rsidR="00A82E3D" w:rsidRPr="00A82E3D" w14:paraId="4240C58B" w14:textId="77777777" w:rsidTr="003E7D2C">
        <w:trPr>
          <w:trHeight w:val="328"/>
        </w:trPr>
        <w:tc>
          <w:tcPr>
            <w:tcW w:w="19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C55427" w14:textId="77777777" w:rsidR="00113020" w:rsidRPr="00A82E3D" w:rsidRDefault="00113020" w:rsidP="00113020">
            <w:pPr>
              <w:spacing w:before="0" w:after="0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Method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3A521A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Beta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6CAC0E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SE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114B43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P</w:t>
            </w:r>
            <w:r w:rsidRPr="00A82E3D">
              <w:rPr>
                <w:rFonts w:eastAsia="等线" w:cs="Times New Roman"/>
                <w:sz w:val="22"/>
                <w:lang w:eastAsia="zh-CN"/>
              </w:rPr>
              <w:t>-</w:t>
            </w: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value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810954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or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4FBA00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or_lci95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9F6DB7" w14:textId="77777777" w:rsidR="00113020" w:rsidRPr="00A82E3D" w:rsidRDefault="00113020" w:rsidP="00113020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or_uci95</w:t>
            </w:r>
          </w:p>
        </w:tc>
      </w:tr>
      <w:tr w:rsidR="00A82E3D" w:rsidRPr="00A82E3D" w14:paraId="29F19C8B" w14:textId="77777777" w:rsidTr="003E7D2C">
        <w:trPr>
          <w:trHeight w:val="328"/>
        </w:trPr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74AF3" w14:textId="77777777" w:rsidR="00F65FBB" w:rsidRPr="00A82E3D" w:rsidRDefault="00F65FBB" w:rsidP="00F65FBB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MR Egger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323DE" w14:textId="2CC1D149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szCs w:val="21"/>
                <w:lang w:eastAsia="zh-CN"/>
              </w:rPr>
            </w:pPr>
            <w:r w:rsidRPr="00A82E3D">
              <w:rPr>
                <w:sz w:val="22"/>
                <w:szCs w:val="21"/>
              </w:rPr>
              <w:t xml:space="preserve">-0.647887 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F3E273" w14:textId="22EAB07A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szCs w:val="21"/>
                <w:lang w:eastAsia="zh-CN"/>
              </w:rPr>
            </w:pPr>
            <w:r w:rsidRPr="00A82E3D">
              <w:rPr>
                <w:sz w:val="22"/>
                <w:szCs w:val="21"/>
              </w:rPr>
              <w:t xml:space="preserve">0.936129 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337B6" w14:textId="1212C709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szCs w:val="21"/>
                <w:lang w:eastAsia="zh-CN"/>
              </w:rPr>
            </w:pPr>
            <w:r w:rsidRPr="00A82E3D">
              <w:rPr>
                <w:sz w:val="22"/>
                <w:szCs w:val="21"/>
              </w:rPr>
              <w:t xml:space="preserve">0.614591 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D041B" w14:textId="630E2338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0.523150 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53421F" w14:textId="6CCD4ACA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0.083518 </w:t>
            </w:r>
          </w:p>
        </w:tc>
        <w:tc>
          <w:tcPr>
            <w:tcW w:w="1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1C6F96" w14:textId="15EDD9A4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3.276991 </w:t>
            </w:r>
          </w:p>
        </w:tc>
      </w:tr>
      <w:tr w:rsidR="00A82E3D" w:rsidRPr="00A82E3D" w14:paraId="7EA0B9DE" w14:textId="77777777" w:rsidTr="003E7D2C">
        <w:trPr>
          <w:trHeight w:val="328"/>
        </w:trPr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5E2173" w14:textId="773A0DA6" w:rsidR="00F65FBB" w:rsidRPr="00A82E3D" w:rsidRDefault="00F65FBB" w:rsidP="00F65FBB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Maximum likelihood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35EBCE" w14:textId="0DC5F444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szCs w:val="21"/>
                <w:lang w:eastAsia="zh-CN"/>
              </w:rPr>
            </w:pPr>
            <w:r w:rsidRPr="00A82E3D">
              <w:rPr>
                <w:sz w:val="22"/>
                <w:szCs w:val="21"/>
              </w:rPr>
              <w:t xml:space="preserve">-0.084521 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A40C0F" w14:textId="5B1A8F61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szCs w:val="21"/>
                <w:lang w:eastAsia="zh-CN"/>
              </w:rPr>
            </w:pPr>
            <w:r w:rsidRPr="00A82E3D">
              <w:rPr>
                <w:sz w:val="22"/>
                <w:szCs w:val="21"/>
              </w:rPr>
              <w:t xml:space="preserve">0.118936 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6F8D91" w14:textId="24FB6A76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szCs w:val="21"/>
                <w:lang w:eastAsia="zh-CN"/>
              </w:rPr>
            </w:pPr>
            <w:r w:rsidRPr="00A82E3D">
              <w:rPr>
                <w:sz w:val="22"/>
                <w:szCs w:val="21"/>
              </w:rPr>
              <w:t xml:space="preserve">0.477305 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96BFBB" w14:textId="60C3389A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0.918953 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462A6C" w14:textId="3C5F457C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0.727869 </w:t>
            </w:r>
          </w:p>
        </w:tc>
        <w:tc>
          <w:tcPr>
            <w:tcW w:w="1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D641A1" w14:textId="2DF98236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1.160201 </w:t>
            </w:r>
          </w:p>
        </w:tc>
      </w:tr>
      <w:tr w:rsidR="00A82E3D" w:rsidRPr="00A82E3D" w14:paraId="69133016" w14:textId="77777777" w:rsidTr="003E7D2C">
        <w:trPr>
          <w:trHeight w:val="328"/>
        </w:trPr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0F4C2D" w14:textId="77777777" w:rsidR="00F65FBB" w:rsidRPr="00A82E3D" w:rsidRDefault="00F65FBB" w:rsidP="00F65FBB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WM*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A1F5C" w14:textId="357468D7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szCs w:val="21"/>
                <w:lang w:eastAsia="zh-CN"/>
              </w:rPr>
            </w:pPr>
            <w:r w:rsidRPr="00A82E3D">
              <w:rPr>
                <w:sz w:val="22"/>
                <w:szCs w:val="21"/>
              </w:rPr>
              <w:t xml:space="preserve">-0.099681 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1CB0F" w14:textId="288C7565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szCs w:val="21"/>
                <w:lang w:eastAsia="zh-CN"/>
              </w:rPr>
            </w:pPr>
            <w:r w:rsidRPr="00A82E3D">
              <w:rPr>
                <w:sz w:val="22"/>
                <w:szCs w:val="21"/>
              </w:rPr>
              <w:t xml:space="preserve">0.142453 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7F8F4" w14:textId="6CBEDA35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szCs w:val="21"/>
                <w:lang w:eastAsia="zh-CN"/>
              </w:rPr>
            </w:pPr>
            <w:r w:rsidRPr="00A82E3D">
              <w:rPr>
                <w:sz w:val="22"/>
                <w:szCs w:val="21"/>
              </w:rPr>
              <w:t xml:space="preserve">0.484083 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36A83E" w14:textId="56085FB7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0.905126 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13941" w14:textId="0ED42077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0.684622 </w:t>
            </w:r>
          </w:p>
        </w:tc>
        <w:tc>
          <w:tcPr>
            <w:tcW w:w="1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E2736" w14:textId="1D8B3A34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1.196650 </w:t>
            </w:r>
          </w:p>
        </w:tc>
      </w:tr>
      <w:tr w:rsidR="00A82E3D" w:rsidRPr="00A82E3D" w14:paraId="21D29131" w14:textId="77777777" w:rsidTr="003E7D2C">
        <w:trPr>
          <w:trHeight w:val="328"/>
        </w:trPr>
        <w:tc>
          <w:tcPr>
            <w:tcW w:w="19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28A44B" w14:textId="77777777" w:rsidR="00F65FBB" w:rsidRPr="00A82E3D" w:rsidRDefault="00F65FBB" w:rsidP="00F65FBB">
            <w:pPr>
              <w:spacing w:before="0" w:after="0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IVW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33A517" w14:textId="7C64F002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szCs w:val="21"/>
                <w:lang w:eastAsia="zh-CN"/>
              </w:rPr>
            </w:pPr>
            <w:r w:rsidRPr="00A82E3D">
              <w:rPr>
                <w:sz w:val="22"/>
                <w:szCs w:val="21"/>
              </w:rPr>
              <w:t xml:space="preserve">-0.084030 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514703" w14:textId="28E006A8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szCs w:val="21"/>
                <w:lang w:eastAsia="zh-CN"/>
              </w:rPr>
            </w:pPr>
            <w:r w:rsidRPr="00A82E3D">
              <w:rPr>
                <w:sz w:val="22"/>
                <w:szCs w:val="21"/>
              </w:rPr>
              <w:t xml:space="preserve">0.118338 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1E07E5" w14:textId="1285C893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szCs w:val="21"/>
                <w:lang w:eastAsia="zh-CN"/>
              </w:rPr>
            </w:pPr>
            <w:r w:rsidRPr="00A82E3D">
              <w:rPr>
                <w:sz w:val="22"/>
                <w:szCs w:val="21"/>
              </w:rPr>
              <w:t xml:space="preserve">0.477651 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21B2CF" w14:textId="42068DEB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0.919403 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D58823" w14:textId="7F5D0A98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0.729079 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D497DC" w14:textId="6B409AFC" w:rsidR="00F65FBB" w:rsidRPr="00A82E3D" w:rsidRDefault="00F65FBB" w:rsidP="00F65FBB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sz w:val="22"/>
              </w:rPr>
              <w:t xml:space="preserve">1.159412 </w:t>
            </w:r>
          </w:p>
        </w:tc>
      </w:tr>
    </w:tbl>
    <w:p w14:paraId="5A3F91B5" w14:textId="7884B8C1" w:rsidR="00113020" w:rsidRPr="00A82E3D" w:rsidRDefault="00113020" w:rsidP="00C66CBE">
      <w:r w:rsidRPr="00A82E3D">
        <w:t xml:space="preserve">IVW, </w:t>
      </w:r>
      <w:r w:rsidR="00AE1D2F">
        <w:t>Inverse variance</w:t>
      </w:r>
      <w:r w:rsidRPr="00A82E3D">
        <w:t xml:space="preserve"> weighted; WM*, Weighted median</w:t>
      </w:r>
    </w:p>
    <w:p w14:paraId="70EE0A30" w14:textId="578AF59F" w:rsidR="00232D21" w:rsidRPr="00A82E3D" w:rsidRDefault="00232D21" w:rsidP="00232D21">
      <w:pPr>
        <w:rPr>
          <w:b/>
          <w:bCs/>
        </w:rPr>
      </w:pPr>
      <w:r w:rsidRPr="00A82E3D">
        <w:rPr>
          <w:b/>
          <w:bCs/>
        </w:rPr>
        <w:t>Supplementary Table 9. Heterogeneity test Between Plasma cortisol and outcomes</w:t>
      </w:r>
    </w:p>
    <w:tbl>
      <w:tblPr>
        <w:tblW w:w="11632" w:type="dxa"/>
        <w:tblLook w:val="04A0" w:firstRow="1" w:lastRow="0" w:firstColumn="1" w:lastColumn="0" w:noHBand="0" w:noVBand="1"/>
      </w:tblPr>
      <w:tblGrid>
        <w:gridCol w:w="1016"/>
        <w:gridCol w:w="1503"/>
        <w:gridCol w:w="1456"/>
        <w:gridCol w:w="1456"/>
        <w:gridCol w:w="1456"/>
        <w:gridCol w:w="1856"/>
        <w:gridCol w:w="1456"/>
        <w:gridCol w:w="1456"/>
      </w:tblGrid>
      <w:tr w:rsidR="00A82E3D" w:rsidRPr="00A82E3D" w14:paraId="429DD796" w14:textId="77777777" w:rsidTr="003E7D2C">
        <w:trPr>
          <w:trHeight w:val="776"/>
        </w:trPr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09C7CC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b/>
                <w:bCs/>
                <w:szCs w:val="24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>Method</w:t>
            </w:r>
          </w:p>
        </w:tc>
        <w:tc>
          <w:tcPr>
            <w:tcW w:w="15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42E0C2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b/>
                <w:bCs/>
                <w:szCs w:val="24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>Alzheimer’s disease</w:t>
            </w:r>
          </w:p>
        </w:tc>
        <w:tc>
          <w:tcPr>
            <w:tcW w:w="14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B551DD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b/>
                <w:bCs/>
                <w:szCs w:val="24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>Vascular dementia</w:t>
            </w:r>
          </w:p>
        </w:tc>
        <w:tc>
          <w:tcPr>
            <w:tcW w:w="14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124787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b/>
                <w:bCs/>
                <w:szCs w:val="24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>Parkinson’s disease with dementia</w:t>
            </w:r>
          </w:p>
        </w:tc>
        <w:tc>
          <w:tcPr>
            <w:tcW w:w="14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44EE161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b/>
                <w:bCs/>
                <w:szCs w:val="24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>Dementia with Lewy bodies</w:t>
            </w:r>
          </w:p>
        </w:tc>
        <w:tc>
          <w:tcPr>
            <w:tcW w:w="18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293030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b/>
                <w:bCs/>
                <w:szCs w:val="24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>Frontotemporal dementia</w:t>
            </w:r>
          </w:p>
        </w:tc>
        <w:tc>
          <w:tcPr>
            <w:tcW w:w="14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42A7522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b/>
                <w:bCs/>
                <w:szCs w:val="24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>Epilepsy</w:t>
            </w:r>
          </w:p>
        </w:tc>
        <w:tc>
          <w:tcPr>
            <w:tcW w:w="14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BDC6F12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b/>
                <w:bCs/>
                <w:szCs w:val="24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>Multiple Sclerosis</w:t>
            </w:r>
          </w:p>
        </w:tc>
      </w:tr>
      <w:tr w:rsidR="00A82E3D" w:rsidRPr="00A82E3D" w14:paraId="1B75ED99" w14:textId="77777777" w:rsidTr="003E7D2C">
        <w:trPr>
          <w:trHeight w:val="258"/>
        </w:trPr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646B5C" w14:textId="77777777" w:rsidR="00232D21" w:rsidRPr="00A82E3D" w:rsidRDefault="00232D21" w:rsidP="00A6707A">
            <w:pPr>
              <w:spacing w:before="0" w:after="0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IVW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78867" w14:textId="77777777" w:rsidR="00232D21" w:rsidRPr="00A82E3D" w:rsidRDefault="00232D21" w:rsidP="00A6707A">
            <w:pPr>
              <w:spacing w:before="0" w:after="0"/>
              <w:rPr>
                <w:rFonts w:eastAsia="等线" w:cs="Times New Roman"/>
                <w:b/>
                <w:bCs/>
                <w:sz w:val="22"/>
                <w:lang w:eastAsia="zh-CN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8CB68" w14:textId="77777777" w:rsidR="00232D21" w:rsidRPr="00A82E3D" w:rsidRDefault="00232D21" w:rsidP="00A6707A">
            <w:pPr>
              <w:spacing w:before="0" w:after="0"/>
              <w:rPr>
                <w:rFonts w:eastAsia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03584" w14:textId="77777777" w:rsidR="00232D21" w:rsidRPr="00A82E3D" w:rsidRDefault="00232D21" w:rsidP="00A6707A">
            <w:pPr>
              <w:spacing w:before="0" w:after="0"/>
              <w:rPr>
                <w:rFonts w:eastAsia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1CF8A" w14:textId="77777777" w:rsidR="00232D21" w:rsidRPr="00A82E3D" w:rsidRDefault="00232D21" w:rsidP="00A6707A">
            <w:pPr>
              <w:spacing w:before="0" w:after="0"/>
              <w:rPr>
                <w:rFonts w:eastAsia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398A7" w14:textId="77777777" w:rsidR="00232D21" w:rsidRPr="00A82E3D" w:rsidRDefault="00232D21" w:rsidP="00A6707A">
            <w:pPr>
              <w:spacing w:before="0" w:after="0"/>
              <w:rPr>
                <w:rFonts w:eastAsia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42F5C" w14:textId="77777777" w:rsidR="00232D21" w:rsidRPr="00A82E3D" w:rsidRDefault="00232D21" w:rsidP="00A6707A">
            <w:pPr>
              <w:spacing w:before="0" w:after="0"/>
              <w:rPr>
                <w:rFonts w:eastAsia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9BD75" w14:textId="77777777" w:rsidR="00232D21" w:rsidRPr="00A82E3D" w:rsidRDefault="00232D21" w:rsidP="00A6707A">
            <w:pPr>
              <w:spacing w:before="0" w:after="0"/>
              <w:rPr>
                <w:rFonts w:eastAsia="Times New Roman" w:cs="Times New Roman"/>
                <w:sz w:val="20"/>
                <w:szCs w:val="20"/>
                <w:lang w:eastAsia="zh-CN"/>
              </w:rPr>
            </w:pPr>
          </w:p>
        </w:tc>
      </w:tr>
      <w:tr w:rsidR="00A82E3D" w:rsidRPr="00A82E3D" w14:paraId="35ABB4A5" w14:textId="77777777" w:rsidTr="003E7D2C">
        <w:trPr>
          <w:trHeight w:val="258"/>
        </w:trPr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8D3FC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Q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593660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1.62596005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87D3D1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1.707284643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D5FC0E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0.253272211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3353C4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0.40350206</w:t>
            </w:r>
          </w:p>
        </w:tc>
        <w:tc>
          <w:tcPr>
            <w:tcW w:w="1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216642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0.691005688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5CECEF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0.317613149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FA6970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0.728445502</w:t>
            </w:r>
          </w:p>
        </w:tc>
      </w:tr>
      <w:tr w:rsidR="00A82E3D" w:rsidRPr="00A82E3D" w14:paraId="5C26A1CA" w14:textId="77777777" w:rsidTr="003E7D2C">
        <w:trPr>
          <w:trHeight w:val="258"/>
        </w:trPr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DF84F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P-value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6BA46C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0.443534351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8FA624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0.425860981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E583EC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0.881054225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2F490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0.817298386</w:t>
            </w:r>
          </w:p>
        </w:tc>
        <w:tc>
          <w:tcPr>
            <w:tcW w:w="1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6D0D82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0.405822519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ABFBDC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0.853161366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E9F346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0.694736424</w:t>
            </w:r>
          </w:p>
        </w:tc>
      </w:tr>
      <w:tr w:rsidR="00A82E3D" w:rsidRPr="00A82E3D" w14:paraId="42D389B8" w14:textId="77777777" w:rsidTr="003E7D2C">
        <w:trPr>
          <w:trHeight w:val="258"/>
        </w:trPr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9A8A9" w14:textId="77777777" w:rsidR="00232D21" w:rsidRPr="00A82E3D" w:rsidRDefault="00232D21" w:rsidP="00A6707A">
            <w:pPr>
              <w:spacing w:before="0" w:after="0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MR Egger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832E9" w14:textId="77777777" w:rsidR="00232D21" w:rsidRPr="00A82E3D" w:rsidRDefault="00232D21" w:rsidP="00A6707A">
            <w:pPr>
              <w:spacing w:before="0" w:after="0"/>
              <w:rPr>
                <w:rFonts w:eastAsia="等线" w:cs="Times New Roman"/>
                <w:b/>
                <w:bCs/>
                <w:sz w:val="22"/>
                <w:lang w:eastAsia="zh-CN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5F47B" w14:textId="77777777" w:rsidR="00232D21" w:rsidRPr="00A82E3D" w:rsidRDefault="00232D21" w:rsidP="00A6707A">
            <w:pPr>
              <w:spacing w:before="0" w:after="0"/>
              <w:rPr>
                <w:rFonts w:eastAsia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0D260" w14:textId="77777777" w:rsidR="00232D21" w:rsidRPr="00A82E3D" w:rsidRDefault="00232D21" w:rsidP="00A6707A">
            <w:pPr>
              <w:spacing w:before="0" w:after="0"/>
              <w:rPr>
                <w:rFonts w:eastAsia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36F7C" w14:textId="77777777" w:rsidR="00232D21" w:rsidRPr="00A82E3D" w:rsidRDefault="00232D21" w:rsidP="00A6707A">
            <w:pPr>
              <w:spacing w:before="0" w:after="0"/>
              <w:rPr>
                <w:rFonts w:eastAsia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8D43E" w14:textId="77777777" w:rsidR="00232D21" w:rsidRPr="00A82E3D" w:rsidRDefault="00232D21" w:rsidP="00A6707A">
            <w:pPr>
              <w:spacing w:before="0" w:after="0"/>
              <w:rPr>
                <w:rFonts w:eastAsia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341D6" w14:textId="77777777" w:rsidR="00232D21" w:rsidRPr="00A82E3D" w:rsidRDefault="00232D21" w:rsidP="00A6707A">
            <w:pPr>
              <w:spacing w:before="0" w:after="0"/>
              <w:rPr>
                <w:rFonts w:eastAsia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19D7C" w14:textId="77777777" w:rsidR="00232D21" w:rsidRPr="00A82E3D" w:rsidRDefault="00232D21" w:rsidP="00A6707A">
            <w:pPr>
              <w:spacing w:before="0" w:after="0"/>
              <w:rPr>
                <w:rFonts w:eastAsia="Times New Roman" w:cs="Times New Roman"/>
                <w:sz w:val="20"/>
                <w:szCs w:val="20"/>
                <w:lang w:eastAsia="zh-CN"/>
              </w:rPr>
            </w:pPr>
          </w:p>
        </w:tc>
      </w:tr>
      <w:tr w:rsidR="00A82E3D" w:rsidRPr="00A82E3D" w14:paraId="3F2E298E" w14:textId="77777777" w:rsidTr="003E7D2C">
        <w:trPr>
          <w:trHeight w:val="258"/>
        </w:trPr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7325B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Q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33B715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0.5134341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037B4A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0.642311798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DBDD8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0.141542715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88D9E3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0.161266652</w:t>
            </w:r>
          </w:p>
        </w:tc>
        <w:tc>
          <w:tcPr>
            <w:tcW w:w="1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1BD22D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/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AD3CD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0.077742853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7C35F1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0.359755163</w:t>
            </w:r>
          </w:p>
        </w:tc>
      </w:tr>
      <w:tr w:rsidR="00A82E3D" w:rsidRPr="00A82E3D" w14:paraId="38771773" w14:textId="77777777" w:rsidTr="003E7D2C">
        <w:trPr>
          <w:trHeight w:val="258"/>
        </w:trPr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FCFF9B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P-value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E6C10A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0.473656027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886D68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0.422874899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DA0147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0.706752136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6FDA1D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0.687993009</w:t>
            </w:r>
          </w:p>
        </w:tc>
        <w:tc>
          <w:tcPr>
            <w:tcW w:w="18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0F2B6E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/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01EAD5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0.780379853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9ADF59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0.548642243</w:t>
            </w:r>
          </w:p>
        </w:tc>
      </w:tr>
    </w:tbl>
    <w:p w14:paraId="4BCB6082" w14:textId="1293F55A" w:rsidR="00232D21" w:rsidRPr="00A82E3D" w:rsidRDefault="00232D21" w:rsidP="0066395C">
      <w:pPr>
        <w:jc w:val="both"/>
        <w:rPr>
          <w:lang w:eastAsia="zh-CN"/>
        </w:rPr>
      </w:pPr>
      <w:r w:rsidRPr="00A82E3D">
        <w:rPr>
          <w:lang w:eastAsia="zh-CN"/>
        </w:rPr>
        <w:t xml:space="preserve">IVW, </w:t>
      </w:r>
      <w:r w:rsidR="00AE1D2F">
        <w:rPr>
          <w:lang w:eastAsia="zh-CN"/>
        </w:rPr>
        <w:t>Inverse variance</w:t>
      </w:r>
      <w:r w:rsidRPr="00A82E3D">
        <w:rPr>
          <w:lang w:eastAsia="zh-CN"/>
        </w:rPr>
        <w:t xml:space="preserve"> weighted</w:t>
      </w:r>
    </w:p>
    <w:p w14:paraId="54422AE0" w14:textId="6CE6C72D" w:rsidR="00232D21" w:rsidRPr="00A82E3D" w:rsidRDefault="00232D21" w:rsidP="00232D21">
      <w:pPr>
        <w:rPr>
          <w:lang w:eastAsia="zh-CN"/>
        </w:rPr>
      </w:pPr>
      <w:r w:rsidRPr="00A82E3D">
        <w:rPr>
          <w:b/>
          <w:bCs/>
        </w:rPr>
        <w:t>Supplementary Table 10. Pleiotropy test Between Plasma cortisol and outcomes</w:t>
      </w:r>
      <w:r w:rsidRPr="00A82E3D">
        <w:fldChar w:fldCharType="begin"/>
      </w:r>
      <w:r w:rsidRPr="00A82E3D">
        <w:instrText xml:space="preserve"> LINK Excel.Sheet.12</w:instrText>
      </w:r>
      <w:r w:rsidRPr="00A82E3D">
        <w:rPr>
          <w:rFonts w:hint="eastAsia"/>
        </w:rPr>
        <w:instrText xml:space="preserve"> "D:\\R\\</w:instrText>
      </w:r>
      <w:r w:rsidRPr="00A82E3D">
        <w:rPr>
          <w:rFonts w:hint="eastAsia"/>
        </w:rPr>
        <w:instrText>孟德尔文章</w:instrText>
      </w:r>
      <w:r w:rsidRPr="00A82E3D">
        <w:rPr>
          <w:rFonts w:hint="eastAsia"/>
        </w:rPr>
        <w:instrText>\\</w:instrText>
      </w:r>
      <w:r w:rsidRPr="00A82E3D">
        <w:rPr>
          <w:rFonts w:hint="eastAsia"/>
        </w:rPr>
        <w:instrText>孟德尔结果</w:instrText>
      </w:r>
      <w:r w:rsidRPr="00A82E3D">
        <w:rPr>
          <w:rFonts w:hint="eastAsia"/>
        </w:rPr>
        <w:instrText>\\</w:instrText>
      </w:r>
      <w:r w:rsidRPr="00A82E3D">
        <w:rPr>
          <w:rFonts w:hint="eastAsia"/>
        </w:rPr>
        <w:instrText>结果</w:instrText>
      </w:r>
      <w:r w:rsidRPr="00A82E3D">
        <w:rPr>
          <w:rFonts w:hint="eastAsia"/>
        </w:rPr>
        <w:instrText>\\Supplementary Tables.xlsx"</w:instrText>
      </w:r>
      <w:r w:rsidRPr="00A82E3D">
        <w:instrText xml:space="preserve"> Table3!R2C1:R5C7 \a \f 4 \h  \* MERGEFORMAT </w:instrText>
      </w:r>
      <w:r w:rsidRPr="00A82E3D">
        <w:fldChar w:fldCharType="separate"/>
      </w:r>
    </w:p>
    <w:tbl>
      <w:tblPr>
        <w:tblW w:w="13566" w:type="dxa"/>
        <w:tblLook w:val="04A0" w:firstRow="1" w:lastRow="0" w:firstColumn="1" w:lastColumn="0" w:noHBand="0" w:noVBand="1"/>
      </w:tblPr>
      <w:tblGrid>
        <w:gridCol w:w="1647"/>
        <w:gridCol w:w="2059"/>
        <w:gridCol w:w="1972"/>
        <w:gridCol w:w="1972"/>
        <w:gridCol w:w="1972"/>
        <w:gridCol w:w="1972"/>
        <w:gridCol w:w="1972"/>
      </w:tblGrid>
      <w:tr w:rsidR="00A82E3D" w:rsidRPr="00A82E3D" w14:paraId="5C4FB7E3" w14:textId="77777777" w:rsidTr="00A6707A">
        <w:trPr>
          <w:trHeight w:val="464"/>
        </w:trPr>
        <w:tc>
          <w:tcPr>
            <w:tcW w:w="1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73B071" w14:textId="77777777" w:rsidR="00232D21" w:rsidRPr="00A82E3D" w:rsidRDefault="00232D21" w:rsidP="00A6707A">
            <w:pPr>
              <w:spacing w:before="0" w:after="0"/>
              <w:rPr>
                <w:rFonts w:ascii="等线" w:eastAsia="等线" w:hAnsi="等线" w:cs="宋体"/>
                <w:sz w:val="22"/>
                <w:lang w:eastAsia="zh-CN"/>
              </w:rPr>
            </w:pPr>
            <w:r w:rsidRPr="00A82E3D">
              <w:rPr>
                <w:rFonts w:ascii="等线" w:eastAsia="等线" w:hAnsi="等线" w:cs="宋体" w:hint="eastAsia"/>
                <w:sz w:val="22"/>
                <w:lang w:eastAsia="zh-CN"/>
              </w:rPr>
              <w:t xml:space="preserve">　</w:t>
            </w:r>
          </w:p>
        </w:tc>
        <w:tc>
          <w:tcPr>
            <w:tcW w:w="20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448318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b/>
                <w:bCs/>
                <w:szCs w:val="24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>Alzheimer’s disease</w:t>
            </w:r>
          </w:p>
        </w:tc>
        <w:tc>
          <w:tcPr>
            <w:tcW w:w="19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D65F15A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b/>
                <w:bCs/>
                <w:szCs w:val="24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>Vascular dementia</w:t>
            </w:r>
          </w:p>
        </w:tc>
        <w:tc>
          <w:tcPr>
            <w:tcW w:w="19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AE90E65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b/>
                <w:bCs/>
                <w:szCs w:val="24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>Parkinson’s disease with dementia</w:t>
            </w:r>
          </w:p>
        </w:tc>
        <w:tc>
          <w:tcPr>
            <w:tcW w:w="19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9DA068A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b/>
                <w:bCs/>
                <w:szCs w:val="24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>Dementia with Lewy bodies</w:t>
            </w:r>
          </w:p>
        </w:tc>
        <w:tc>
          <w:tcPr>
            <w:tcW w:w="19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39D1C5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b/>
                <w:bCs/>
                <w:szCs w:val="24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>Epilepsy</w:t>
            </w:r>
          </w:p>
        </w:tc>
        <w:tc>
          <w:tcPr>
            <w:tcW w:w="19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315327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b/>
                <w:bCs/>
                <w:szCs w:val="24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Cs w:val="24"/>
                <w:lang w:eastAsia="zh-CN"/>
              </w:rPr>
              <w:t>Multiple Sclerosis</w:t>
            </w:r>
          </w:p>
        </w:tc>
      </w:tr>
      <w:tr w:rsidR="00A82E3D" w:rsidRPr="00A82E3D" w14:paraId="0A1003AD" w14:textId="77777777" w:rsidTr="00A6707A">
        <w:trPr>
          <w:trHeight w:val="281"/>
        </w:trPr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4E6C8F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egger intercept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A7A13C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0.003655315</w:t>
            </w:r>
          </w:p>
        </w:tc>
        <w:tc>
          <w:tcPr>
            <w:tcW w:w="1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E15B3B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-0.251264971</w:t>
            </w:r>
          </w:p>
        </w:tc>
        <w:tc>
          <w:tcPr>
            <w:tcW w:w="1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75B781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-0.144432223</w:t>
            </w:r>
          </w:p>
        </w:tc>
        <w:tc>
          <w:tcPr>
            <w:tcW w:w="1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0DBE3B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-0.090582618</w:t>
            </w:r>
          </w:p>
        </w:tc>
        <w:tc>
          <w:tcPr>
            <w:tcW w:w="1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47CCA0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0.114366942</w:t>
            </w:r>
          </w:p>
        </w:tc>
        <w:tc>
          <w:tcPr>
            <w:tcW w:w="1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82053F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0.04901433</w:t>
            </w:r>
          </w:p>
        </w:tc>
      </w:tr>
      <w:tr w:rsidR="00A82E3D" w:rsidRPr="00A82E3D" w14:paraId="76BEFF4B" w14:textId="77777777" w:rsidTr="00A6707A">
        <w:trPr>
          <w:trHeight w:val="281"/>
        </w:trPr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69C9C2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SE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6DDD03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0.003465531</w:t>
            </w:r>
          </w:p>
        </w:tc>
        <w:tc>
          <w:tcPr>
            <w:tcW w:w="1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C48526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0.243479657</w:t>
            </w:r>
          </w:p>
        </w:tc>
        <w:tc>
          <w:tcPr>
            <w:tcW w:w="1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34BA1A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0.43209593</w:t>
            </w:r>
          </w:p>
        </w:tc>
        <w:tc>
          <w:tcPr>
            <w:tcW w:w="1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D4533B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0.184045861</w:t>
            </w:r>
          </w:p>
        </w:tc>
        <w:tc>
          <w:tcPr>
            <w:tcW w:w="1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89EBD5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0.233513651</w:t>
            </w:r>
          </w:p>
        </w:tc>
        <w:tc>
          <w:tcPr>
            <w:tcW w:w="1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290559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0.080722051</w:t>
            </w:r>
          </w:p>
        </w:tc>
      </w:tr>
      <w:tr w:rsidR="00A82E3D" w:rsidRPr="00A82E3D" w14:paraId="1B78D02E" w14:textId="77777777" w:rsidTr="00A6707A">
        <w:trPr>
          <w:trHeight w:val="281"/>
        </w:trPr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54E9E4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22"/>
                <w:lang w:eastAsia="zh-CN"/>
              </w:rPr>
            </w:pP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P</w:t>
            </w:r>
            <w:r w:rsidRPr="00A82E3D">
              <w:rPr>
                <w:rFonts w:eastAsia="等线" w:cs="Times New Roman"/>
                <w:sz w:val="22"/>
                <w:lang w:eastAsia="zh-CN"/>
              </w:rPr>
              <w:t>-</w:t>
            </w:r>
            <w:r w:rsidRPr="00A82E3D">
              <w:rPr>
                <w:rFonts w:eastAsia="等线" w:cs="Times New Roman"/>
                <w:b/>
                <w:bCs/>
                <w:sz w:val="22"/>
                <w:lang w:eastAsia="zh-CN"/>
              </w:rPr>
              <w:t>value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C9D9D3C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0.483036856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5A5AC44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0.489982961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CE594A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0.794636657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A442247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0.708830893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E3F90D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0.710066435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D639EC" w14:textId="77777777" w:rsidR="00232D21" w:rsidRPr="00A82E3D" w:rsidRDefault="00232D21" w:rsidP="00A6707A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A82E3D">
              <w:rPr>
                <w:rFonts w:eastAsia="等线" w:cs="Times New Roman"/>
                <w:sz w:val="22"/>
                <w:lang w:eastAsia="zh-CN"/>
              </w:rPr>
              <w:t>0.652599199</w:t>
            </w:r>
          </w:p>
        </w:tc>
      </w:tr>
    </w:tbl>
    <w:p w14:paraId="46360C4C" w14:textId="705F7E1C" w:rsidR="000B1B67" w:rsidRPr="000B1B67" w:rsidRDefault="00232D21" w:rsidP="003E7D2C">
      <w:pPr>
        <w:pStyle w:val="1"/>
        <w:rPr>
          <w:rFonts w:eastAsia="等线"/>
          <w:kern w:val="2"/>
          <w:szCs w:val="28"/>
          <w:lang w:eastAsia="zh-CN"/>
        </w:rPr>
      </w:pPr>
      <w:r w:rsidRPr="00A82E3D">
        <w:lastRenderedPageBreak/>
        <w:fldChar w:fldCharType="end"/>
      </w:r>
      <w:r w:rsidR="00654E8F" w:rsidRPr="00A82E3D">
        <w:t xml:space="preserve">Supplementary Figures </w:t>
      </w:r>
    </w:p>
    <w:p w14:paraId="228299FA" w14:textId="77777777" w:rsidR="000B1B67" w:rsidRPr="00A82E3D" w:rsidRDefault="000B1B67" w:rsidP="000B1B67">
      <w:pPr>
        <w:widowControl w:val="0"/>
        <w:spacing w:before="0" w:after="0" w:line="360" w:lineRule="auto"/>
        <w:jc w:val="center"/>
        <w:rPr>
          <w:rFonts w:eastAsia="等线" w:cs="Times New Roman"/>
          <w:kern w:val="2"/>
          <w:szCs w:val="28"/>
          <w:lang w:eastAsia="zh-CN"/>
        </w:rPr>
      </w:pPr>
      <w:r>
        <w:rPr>
          <w:noProof/>
        </w:rPr>
        <w:drawing>
          <wp:inline distT="0" distB="0" distL="0" distR="0" wp14:anchorId="6474CFE4" wp14:editId="705858DC">
            <wp:extent cx="8677452" cy="4121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4473" cy="412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C18C" w14:textId="755AC402" w:rsidR="000B1B67" w:rsidRPr="00A82E3D" w:rsidRDefault="000B1B67" w:rsidP="000B1B67">
      <w:pPr>
        <w:rPr>
          <w:b/>
          <w:bCs/>
          <w:lang w:eastAsia="zh-CN"/>
        </w:rPr>
      </w:pPr>
      <w:r w:rsidRPr="00A82E3D">
        <w:rPr>
          <w:b/>
          <w:bCs/>
        </w:rPr>
        <w:t>Supplementary Fi</w:t>
      </w:r>
      <w:r w:rsidRPr="00A82E3D">
        <w:rPr>
          <w:b/>
          <w:bCs/>
          <w:lang w:eastAsia="zh-CN"/>
        </w:rPr>
        <w:t xml:space="preserve">gure </w:t>
      </w:r>
      <w:r w:rsidR="003E7D2C">
        <w:rPr>
          <w:b/>
          <w:bCs/>
          <w:lang w:eastAsia="zh-CN"/>
        </w:rPr>
        <w:t>1</w:t>
      </w:r>
      <w:r w:rsidRPr="00A82E3D">
        <w:rPr>
          <w:b/>
          <w:bCs/>
          <w:lang w:eastAsia="zh-CN"/>
        </w:rPr>
        <w:t>. Scatter plot</w:t>
      </w:r>
      <w:r w:rsidR="00AA2EBF">
        <w:rPr>
          <w:b/>
          <w:bCs/>
          <w:lang w:eastAsia="zh-CN"/>
        </w:rPr>
        <w:t>s</w:t>
      </w:r>
      <w:r w:rsidRPr="00A82E3D">
        <w:rPr>
          <w:b/>
          <w:bCs/>
          <w:lang w:eastAsia="zh-CN"/>
        </w:rPr>
        <w:t xml:space="preserve"> of the causal association between </w:t>
      </w:r>
      <w:r w:rsidRPr="00A82E3D">
        <w:rPr>
          <w:rFonts w:hint="eastAsia"/>
          <w:b/>
          <w:bCs/>
          <w:lang w:eastAsia="zh-CN"/>
        </w:rPr>
        <w:t>p</w:t>
      </w:r>
      <w:r w:rsidRPr="00A82E3D">
        <w:rPr>
          <w:b/>
          <w:bCs/>
          <w:lang w:eastAsia="zh-CN"/>
        </w:rPr>
        <w:t>lasma cortisol and outcomes</w:t>
      </w:r>
    </w:p>
    <w:p w14:paraId="1962D467" w14:textId="77777777" w:rsidR="000B1B67" w:rsidRPr="00A82E3D" w:rsidRDefault="000B1B67" w:rsidP="000B1B67">
      <w:pPr>
        <w:rPr>
          <w:lang w:eastAsia="zh-CN"/>
        </w:rPr>
      </w:pPr>
      <w:r w:rsidRPr="00A82E3D">
        <w:rPr>
          <w:rFonts w:hint="eastAsia"/>
          <w:lang w:eastAsia="zh-CN"/>
        </w:rPr>
        <w:t>A</w:t>
      </w:r>
      <w:r w:rsidRPr="00A82E3D">
        <w:rPr>
          <w:lang w:eastAsia="zh-CN"/>
        </w:rPr>
        <w:t>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Alzheimer’s disease; B: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Vascular dementia; C: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Parkinson’s disease with dementia; D: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Dementia with Lewy bodies; E: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Epilepsy; F: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Multiple Sclerosis</w:t>
      </w:r>
    </w:p>
    <w:p w14:paraId="7F7B4443" w14:textId="77777777" w:rsidR="000B1B67" w:rsidRPr="00A82E3D" w:rsidRDefault="000B1B67" w:rsidP="000B1B67">
      <w:pPr>
        <w:widowControl w:val="0"/>
        <w:spacing w:before="0" w:after="0" w:line="360" w:lineRule="auto"/>
        <w:jc w:val="center"/>
        <w:rPr>
          <w:rFonts w:eastAsia="等线" w:cs="Times New Roman"/>
          <w:kern w:val="2"/>
          <w:szCs w:val="28"/>
          <w:lang w:eastAsia="zh-CN"/>
        </w:rPr>
      </w:pPr>
      <w:r w:rsidRPr="00A82E3D">
        <w:rPr>
          <w:rFonts w:eastAsia="等线" w:cs="Times New Roman" w:hint="eastAsia"/>
          <w:noProof/>
          <w:kern w:val="2"/>
          <w:szCs w:val="28"/>
          <w:lang w:eastAsia="zh-CN"/>
        </w:rPr>
        <w:lastRenderedPageBreak/>
        <w:drawing>
          <wp:inline distT="0" distB="0" distL="0" distR="0" wp14:anchorId="0855D381" wp14:editId="5F9FBEC6">
            <wp:extent cx="7550987" cy="46800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987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6BE2B" w14:textId="361E6E59" w:rsidR="000B1B67" w:rsidRPr="00A82E3D" w:rsidRDefault="000B1B67" w:rsidP="000B1B67">
      <w:pPr>
        <w:rPr>
          <w:b/>
          <w:bCs/>
          <w:lang w:eastAsia="zh-CN"/>
        </w:rPr>
      </w:pPr>
      <w:r w:rsidRPr="00A82E3D">
        <w:rPr>
          <w:b/>
          <w:bCs/>
        </w:rPr>
        <w:t xml:space="preserve">Supplementary Figure </w:t>
      </w:r>
      <w:r w:rsidR="003E7D2C">
        <w:rPr>
          <w:b/>
          <w:bCs/>
        </w:rPr>
        <w:t>2</w:t>
      </w:r>
      <w:r w:rsidRPr="00A82E3D">
        <w:rPr>
          <w:b/>
          <w:bCs/>
          <w:lang w:eastAsia="zh-CN"/>
        </w:rPr>
        <w:t>. Forest plot</w:t>
      </w:r>
      <w:r w:rsidR="00AA2EBF">
        <w:rPr>
          <w:b/>
          <w:bCs/>
          <w:lang w:eastAsia="zh-CN"/>
        </w:rPr>
        <w:t>s</w:t>
      </w:r>
      <w:r w:rsidRPr="00A82E3D">
        <w:rPr>
          <w:b/>
          <w:bCs/>
          <w:lang w:eastAsia="zh-CN"/>
        </w:rPr>
        <w:t xml:space="preserve"> of the causal association between plasma cortisol and outcomes</w:t>
      </w:r>
    </w:p>
    <w:p w14:paraId="32EA4CF7" w14:textId="77777777" w:rsidR="000B1B67" w:rsidRPr="00A82E3D" w:rsidRDefault="000B1B67" w:rsidP="000B1B67">
      <w:pPr>
        <w:rPr>
          <w:lang w:eastAsia="zh-CN"/>
        </w:rPr>
      </w:pPr>
      <w:r w:rsidRPr="00A82E3D">
        <w:rPr>
          <w:rFonts w:hint="eastAsia"/>
          <w:lang w:eastAsia="zh-CN"/>
        </w:rPr>
        <w:t>A</w:t>
      </w:r>
      <w:r w:rsidRPr="00A82E3D">
        <w:rPr>
          <w:lang w:eastAsia="zh-CN"/>
        </w:rPr>
        <w:t>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Alzheimer’s disease; B: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Vascular dementia; C: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Parkinson’s disease with dementia; D: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Dementia with Lewy bodies; E: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Epilepsy; F: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Multiple Sclerosis</w:t>
      </w:r>
    </w:p>
    <w:p w14:paraId="6197754C" w14:textId="77777777" w:rsidR="000B1B67" w:rsidRPr="00A82E3D" w:rsidRDefault="000B1B67" w:rsidP="000B1B67">
      <w:pPr>
        <w:spacing w:before="0" w:after="0"/>
        <w:jc w:val="center"/>
        <w:rPr>
          <w:rFonts w:eastAsia="等线" w:cs="Times New Roman"/>
          <w:kern w:val="2"/>
          <w:szCs w:val="28"/>
          <w:lang w:eastAsia="zh-CN"/>
        </w:rPr>
      </w:pPr>
      <w:r w:rsidRPr="00A82E3D">
        <w:rPr>
          <w:rFonts w:eastAsia="等线" w:cs="Times New Roman"/>
          <w:kern w:val="2"/>
          <w:szCs w:val="28"/>
          <w:lang w:eastAsia="zh-CN"/>
        </w:rPr>
        <w:br w:type="page"/>
      </w:r>
      <w:r w:rsidRPr="00A82E3D">
        <w:rPr>
          <w:rFonts w:eastAsia="等线" w:cs="Times New Roman" w:hint="eastAsia"/>
          <w:noProof/>
          <w:kern w:val="2"/>
          <w:szCs w:val="28"/>
          <w:lang w:eastAsia="zh-CN"/>
        </w:rPr>
        <w:lastRenderedPageBreak/>
        <w:drawing>
          <wp:inline distT="0" distB="0" distL="0" distR="0" wp14:anchorId="0E6693A4" wp14:editId="103AA8AA">
            <wp:extent cx="7006741" cy="4680000"/>
            <wp:effectExtent l="0" t="0" r="381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6741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BCF16" w14:textId="487C1C48" w:rsidR="000B1B67" w:rsidRPr="00A82E3D" w:rsidRDefault="000B1B67" w:rsidP="000B1B67">
      <w:pPr>
        <w:rPr>
          <w:b/>
          <w:bCs/>
          <w:lang w:eastAsia="zh-CN"/>
        </w:rPr>
      </w:pPr>
      <w:r w:rsidRPr="00A82E3D">
        <w:rPr>
          <w:b/>
          <w:bCs/>
        </w:rPr>
        <w:t>Supplementary</w:t>
      </w:r>
      <w:r w:rsidRPr="00A82E3D">
        <w:rPr>
          <w:b/>
          <w:bCs/>
          <w:lang w:eastAsia="zh-CN"/>
        </w:rPr>
        <w:t xml:space="preserve"> Figure </w:t>
      </w:r>
      <w:r w:rsidR="003E7D2C">
        <w:rPr>
          <w:b/>
          <w:bCs/>
          <w:lang w:eastAsia="zh-CN"/>
        </w:rPr>
        <w:t>3</w:t>
      </w:r>
      <w:r w:rsidRPr="00A82E3D">
        <w:rPr>
          <w:b/>
          <w:bCs/>
          <w:lang w:eastAsia="zh-CN"/>
        </w:rPr>
        <w:t>. Funnel plot</w:t>
      </w:r>
      <w:r w:rsidR="00AA2EBF">
        <w:rPr>
          <w:b/>
          <w:bCs/>
          <w:lang w:eastAsia="zh-CN"/>
        </w:rPr>
        <w:t>s</w:t>
      </w:r>
      <w:r w:rsidRPr="00A82E3D">
        <w:rPr>
          <w:b/>
          <w:bCs/>
          <w:lang w:eastAsia="zh-CN"/>
        </w:rPr>
        <w:t xml:space="preserve"> of the causal association between plasma cortisol and outcomes</w:t>
      </w:r>
    </w:p>
    <w:p w14:paraId="4AC436BD" w14:textId="77777777" w:rsidR="000B1B67" w:rsidRPr="00A82E3D" w:rsidRDefault="000B1B67" w:rsidP="000B1B67">
      <w:r w:rsidRPr="00A82E3D">
        <w:rPr>
          <w:rFonts w:hint="eastAsia"/>
          <w:lang w:eastAsia="zh-CN"/>
        </w:rPr>
        <w:t>A</w:t>
      </w:r>
      <w:r w:rsidRPr="00A82E3D">
        <w:rPr>
          <w:lang w:eastAsia="zh-CN"/>
        </w:rPr>
        <w:t>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Alzheimer’s disease; B: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Vascular dementia; C: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Parkinson’s disease with dementia; D: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Dementia with Lewy bodies; E: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Epilepsy; F: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Multiple Sclerosis</w:t>
      </w:r>
    </w:p>
    <w:p w14:paraId="741446FF" w14:textId="15D27743" w:rsidR="00C66CBE" w:rsidRPr="00A82E3D" w:rsidRDefault="00C66CBE" w:rsidP="003E7D2C">
      <w:pPr>
        <w:rPr>
          <w:lang w:eastAsia="zh-CN"/>
        </w:rPr>
      </w:pPr>
      <w:r w:rsidRPr="00A82E3D">
        <w:rPr>
          <w:rFonts w:hint="eastAsia"/>
          <w:noProof/>
          <w:lang w:eastAsia="zh-CN"/>
        </w:rPr>
        <w:lastRenderedPageBreak/>
        <w:drawing>
          <wp:inline distT="0" distB="0" distL="0" distR="0" wp14:anchorId="7F3A3077" wp14:editId="7166A7B4">
            <wp:extent cx="7263527" cy="46800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3527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A25E" w14:textId="1E84F2B6" w:rsidR="00C66CBE" w:rsidRPr="00A82E3D" w:rsidRDefault="00557514" w:rsidP="00C66CBE">
      <w:pPr>
        <w:rPr>
          <w:b/>
          <w:bCs/>
          <w:lang w:eastAsia="zh-CN"/>
        </w:rPr>
      </w:pPr>
      <w:r w:rsidRPr="00A82E3D">
        <w:rPr>
          <w:b/>
          <w:bCs/>
        </w:rPr>
        <w:t xml:space="preserve">Supplementary </w:t>
      </w:r>
      <w:r w:rsidR="00C66CBE" w:rsidRPr="00A82E3D">
        <w:rPr>
          <w:b/>
          <w:bCs/>
        </w:rPr>
        <w:t>F</w:t>
      </w:r>
      <w:r w:rsidR="00C66CBE" w:rsidRPr="00A82E3D">
        <w:rPr>
          <w:b/>
          <w:bCs/>
          <w:lang w:eastAsia="zh-CN"/>
        </w:rPr>
        <w:t xml:space="preserve">igure </w:t>
      </w:r>
      <w:r w:rsidR="003E7D2C">
        <w:rPr>
          <w:b/>
          <w:bCs/>
          <w:lang w:eastAsia="zh-CN"/>
        </w:rPr>
        <w:t>4</w:t>
      </w:r>
      <w:r w:rsidR="00C66CBE" w:rsidRPr="00A82E3D">
        <w:rPr>
          <w:b/>
          <w:bCs/>
          <w:lang w:eastAsia="zh-CN"/>
        </w:rPr>
        <w:t>. Leave-one-out method sensitivity analysis</w:t>
      </w:r>
    </w:p>
    <w:p w14:paraId="6C05C231" w14:textId="56B67759" w:rsidR="00C66CBE" w:rsidRPr="00A82E3D" w:rsidRDefault="00C66CBE" w:rsidP="00C66CBE">
      <w:pPr>
        <w:rPr>
          <w:lang w:eastAsia="zh-CN"/>
        </w:rPr>
      </w:pPr>
      <w:r w:rsidRPr="00A82E3D">
        <w:rPr>
          <w:rFonts w:hint="eastAsia"/>
          <w:lang w:eastAsia="zh-CN"/>
        </w:rPr>
        <w:t>A</w:t>
      </w:r>
      <w:r w:rsidRPr="00A82E3D">
        <w:rPr>
          <w:lang w:eastAsia="zh-CN"/>
        </w:rPr>
        <w:t>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Alzheimer’s disease; B: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Vascular dementia; C: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Parkinson’s disease with dementia; D: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Dementia with Lewy bodies; E: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Epilepsy; F:</w:t>
      </w:r>
      <w:r w:rsidRPr="00A82E3D">
        <w:rPr>
          <w:rFonts w:ascii="等线" w:hAnsi="等线"/>
          <w:sz w:val="21"/>
          <w:lang w:eastAsia="zh-CN"/>
        </w:rPr>
        <w:t xml:space="preserve"> </w:t>
      </w:r>
      <w:r w:rsidRPr="00A82E3D">
        <w:rPr>
          <w:lang w:eastAsia="zh-CN"/>
        </w:rPr>
        <w:t>Multiple Sclerosis</w:t>
      </w:r>
    </w:p>
    <w:sectPr w:rsidR="00C66CBE" w:rsidRPr="00A82E3D" w:rsidSect="00C66CBE">
      <w:headerReference w:type="even" r:id="rId16"/>
      <w:footerReference w:type="even" r:id="rId17"/>
      <w:footerReference w:type="default" r:id="rId18"/>
      <w:headerReference w:type="first" r:id="rId19"/>
      <w:pgSz w:w="15840" w:h="12240" w:orient="landscape"/>
      <w:pgMar w:top="1282" w:right="1138" w:bottom="1181" w:left="113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66E62" w14:textId="77777777" w:rsidR="0016180B" w:rsidRDefault="0016180B" w:rsidP="00117666">
      <w:pPr>
        <w:spacing w:after="0"/>
      </w:pPr>
      <w:r>
        <w:separator/>
      </w:r>
    </w:p>
  </w:endnote>
  <w:endnote w:type="continuationSeparator" w:id="0">
    <w:p w14:paraId="596F4305" w14:textId="77777777" w:rsidR="0016180B" w:rsidRDefault="0016180B" w:rsidP="001176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4AB28" w14:textId="77777777" w:rsidR="00995F6A" w:rsidRPr="00577C4C" w:rsidRDefault="00C52A7B">
    <w:pPr>
      <w:rPr>
        <w:color w:val="C00000"/>
        <w:szCs w:val="24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0A152CD" wp14:editId="47F23114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054D26" w14:textId="77777777" w:rsidR="00995F6A" w:rsidRPr="00577C4C" w:rsidRDefault="00C52A7B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2B4A57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2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0A152C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" filled="f" stroked="f" strokeweight=".5pt">
              <v:textbox style="mso-fit-shape-to-text:t">
                <w:txbxContent>
                  <w:p w14:paraId="4D054D26" w14:textId="77777777" w:rsidR="00995F6A" w:rsidRPr="00577C4C" w:rsidRDefault="00C52A7B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2B4A57">
                      <w:rPr>
                        <w:noProof/>
                        <w:color w:val="000000" w:themeColor="text1"/>
                        <w:szCs w:val="40"/>
                      </w:rPr>
                      <w:t>2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2FF27" w14:textId="77777777" w:rsidR="00995F6A" w:rsidRPr="00577C4C" w:rsidRDefault="00C52A7B">
    <w:pPr>
      <w:rPr>
        <w:b/>
        <w:sz w:val="20"/>
        <w:szCs w:val="24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3151A55C" wp14:editId="2441783D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85E15EB" w14:textId="77777777" w:rsidR="00995F6A" w:rsidRPr="00577C4C" w:rsidRDefault="00C52A7B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994A3D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3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51A55C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7" type="#_x0000_t202" style="position:absolute;margin-left:67.6pt;margin-top:0;width:118.8pt;height:31.15pt;z-index:251646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" filled="f" stroked="f" strokeweight=".5pt">
              <v:textbox style="mso-fit-shape-to-text:t">
                <w:txbxContent>
                  <w:p w14:paraId="085E15EB" w14:textId="77777777" w:rsidR="00995F6A" w:rsidRPr="00577C4C" w:rsidRDefault="00C52A7B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994A3D">
                      <w:rPr>
                        <w:noProof/>
                        <w:color w:val="000000" w:themeColor="text1"/>
                        <w:szCs w:val="40"/>
                      </w:rPr>
                      <w:t>3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E90F6" w14:textId="77777777" w:rsidR="0016180B" w:rsidRDefault="0016180B" w:rsidP="00117666">
      <w:pPr>
        <w:spacing w:after="0"/>
      </w:pPr>
      <w:r>
        <w:separator/>
      </w:r>
    </w:p>
  </w:footnote>
  <w:footnote w:type="continuationSeparator" w:id="0">
    <w:p w14:paraId="29465B44" w14:textId="77777777" w:rsidR="0016180B" w:rsidRDefault="0016180B" w:rsidP="0011766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1EDBA" w14:textId="77777777" w:rsidR="00995F6A" w:rsidRPr="009151AA" w:rsidRDefault="00C52A7B">
    <w:pPr>
      <w:rPr>
        <w:rFonts w:cs="Times New Roman"/>
      </w:rPr>
    </w:pPr>
    <w:r w:rsidRPr="009151AA">
      <w:rPr>
        <w:rFonts w:cs="Times New Roman"/>
      </w:rPr>
      <w:ptab w:relativeTo="margin" w:alignment="center" w:leader="none"/>
    </w:r>
    <w:r w:rsidRPr="009151AA">
      <w:rPr>
        <w:rFonts w:cs="Times New Roman"/>
      </w:rPr>
      <w:ptab w:relativeTo="margin" w:alignment="right" w:leader="none"/>
    </w:r>
    <w:r w:rsidR="001549D3" w:rsidRPr="009151AA">
      <w:rPr>
        <w:rFonts w:cs="Times New Roman"/>
      </w:rPr>
      <w:t>Supplementary Material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11A5B" w14:textId="77777777" w:rsidR="00995F6A" w:rsidRDefault="0093429D" w:rsidP="0093429D">
    <w:r w:rsidRPr="005A1D84">
      <w:rPr>
        <w:b/>
        <w:noProof/>
        <w:color w:val="A6A6A6" w:themeColor="background1" w:themeShade="A6"/>
        <w:lang w:val="en-GB" w:eastAsia="en-GB"/>
      </w:rPr>
      <w:drawing>
        <wp:inline distT="0" distB="0" distL="0" distR="0" wp14:anchorId="7EAE9060" wp14:editId="09E5B960">
          <wp:extent cx="1382534" cy="497091"/>
          <wp:effectExtent l="0" t="0" r="0" b="0"/>
          <wp:docPr id="7" name="Picture 7" descr="C:\Users\Elaine.Scott\Documents\LaTex\____TEST____Frontiers_LaTeX_Templates_V2.5\Frontiers LaTeX (Science, Health and Engineering) V2.5 - with Supplementary material (V1.2)\logo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laine.Scott\Documents\LaTex\____TEST____Frontiers_LaTeX_Templates_V2.5\Frontiers LaTeX (Science, Health and Engineering) V2.5 - with Supplementary material (V1.2)\logo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4909" cy="5518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52A7B" w:rsidRPr="007E3148">
      <w:rPr>
        <w:b/>
      </w:rPr>
      <w:ptab w:relativeTo="margin" w:alignment="center" w:leader="none"/>
    </w:r>
    <w:r w:rsidR="00C52A7B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7666"/>
    <w:multiLevelType w:val="multilevel"/>
    <w:tmpl w:val="615EAD2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/>
        <w:lang w:val="en-GB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EDF3AB7"/>
    <w:multiLevelType w:val="hybridMultilevel"/>
    <w:tmpl w:val="8E5CD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0601A"/>
    <w:multiLevelType w:val="multilevel"/>
    <w:tmpl w:val="2D740DBE"/>
    <w:styleLink w:val="Headings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4253"/>
        </w:tabs>
        <w:ind w:left="4253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3" w15:restartNumberingAfterBreak="0">
    <w:nsid w:val="225305B5"/>
    <w:multiLevelType w:val="hybridMultilevel"/>
    <w:tmpl w:val="4F8C24FA"/>
    <w:lvl w:ilvl="0" w:tplc="A9DCD718">
      <w:start w:val="1"/>
      <w:numFmt w:val="bullet"/>
      <w:pStyle w:val="a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9F1D82"/>
    <w:multiLevelType w:val="hybridMultilevel"/>
    <w:tmpl w:val="734A7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3E6C4F"/>
    <w:multiLevelType w:val="hybridMultilevel"/>
    <w:tmpl w:val="E39A3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173C1D"/>
    <w:multiLevelType w:val="multilevel"/>
    <w:tmpl w:val="61DCC3B2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num w:numId="1" w16cid:durableId="1821115517">
    <w:abstractNumId w:val="0"/>
  </w:num>
  <w:num w:numId="2" w16cid:durableId="1683165481">
    <w:abstractNumId w:val="4"/>
  </w:num>
  <w:num w:numId="3" w16cid:durableId="615480040">
    <w:abstractNumId w:val="1"/>
  </w:num>
  <w:num w:numId="4" w16cid:durableId="1566183234">
    <w:abstractNumId w:val="5"/>
  </w:num>
  <w:num w:numId="5" w16cid:durableId="180770276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59223692">
    <w:abstractNumId w:val="3"/>
  </w:num>
  <w:num w:numId="7" w16cid:durableId="1359550598">
    <w:abstractNumId w:val="6"/>
  </w:num>
  <w:num w:numId="8" w16cid:durableId="1559510671">
    <w:abstractNumId w:val="6"/>
  </w:num>
  <w:num w:numId="9" w16cid:durableId="1734543462">
    <w:abstractNumId w:val="6"/>
  </w:num>
  <w:num w:numId="10" w16cid:durableId="708839681">
    <w:abstractNumId w:val="6"/>
  </w:num>
  <w:num w:numId="11" w16cid:durableId="2046978920">
    <w:abstractNumId w:val="6"/>
  </w:num>
  <w:num w:numId="12" w16cid:durableId="2124614653">
    <w:abstractNumId w:val="6"/>
  </w:num>
  <w:num w:numId="13" w16cid:durableId="150105246">
    <w:abstractNumId w:val="3"/>
  </w:num>
  <w:num w:numId="14" w16cid:durableId="515769853">
    <w:abstractNumId w:val="2"/>
  </w:num>
  <w:num w:numId="15" w16cid:durableId="1753046014">
    <w:abstractNumId w:val="2"/>
  </w:num>
  <w:num w:numId="16" w16cid:durableId="665939894">
    <w:abstractNumId w:val="2"/>
  </w:num>
  <w:num w:numId="17" w16cid:durableId="2078749421">
    <w:abstractNumId w:val="2"/>
  </w:num>
  <w:num w:numId="18" w16cid:durableId="825047625">
    <w:abstractNumId w:val="2"/>
  </w:num>
  <w:num w:numId="19" w16cid:durableId="8038104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IzNzY0tDA0MrM0MzRS0lEKTi0uzszPAykwqgUA2JrN3ywAAAA="/>
  </w:docVars>
  <w:rsids>
    <w:rsidRoot w:val="00803D24"/>
    <w:rsid w:val="0001436A"/>
    <w:rsid w:val="000255DB"/>
    <w:rsid w:val="0003115F"/>
    <w:rsid w:val="00034304"/>
    <w:rsid w:val="00035434"/>
    <w:rsid w:val="00050C68"/>
    <w:rsid w:val="00052A14"/>
    <w:rsid w:val="00077D53"/>
    <w:rsid w:val="000B1B67"/>
    <w:rsid w:val="000E3022"/>
    <w:rsid w:val="0010312D"/>
    <w:rsid w:val="00105FD9"/>
    <w:rsid w:val="00113020"/>
    <w:rsid w:val="00117666"/>
    <w:rsid w:val="001549D3"/>
    <w:rsid w:val="00160065"/>
    <w:rsid w:val="0016180B"/>
    <w:rsid w:val="00177D84"/>
    <w:rsid w:val="0020157A"/>
    <w:rsid w:val="00232D21"/>
    <w:rsid w:val="00267D18"/>
    <w:rsid w:val="002868E2"/>
    <w:rsid w:val="002869C3"/>
    <w:rsid w:val="002936E4"/>
    <w:rsid w:val="002A704E"/>
    <w:rsid w:val="002B4A57"/>
    <w:rsid w:val="002C74CA"/>
    <w:rsid w:val="003053D6"/>
    <w:rsid w:val="003544FB"/>
    <w:rsid w:val="003605FE"/>
    <w:rsid w:val="003708F9"/>
    <w:rsid w:val="003C5C1F"/>
    <w:rsid w:val="003D2F2D"/>
    <w:rsid w:val="003E7D2C"/>
    <w:rsid w:val="00401590"/>
    <w:rsid w:val="00447801"/>
    <w:rsid w:val="00452E9C"/>
    <w:rsid w:val="004735C8"/>
    <w:rsid w:val="004961FF"/>
    <w:rsid w:val="004D6A7E"/>
    <w:rsid w:val="00517A89"/>
    <w:rsid w:val="005250F2"/>
    <w:rsid w:val="00557514"/>
    <w:rsid w:val="00593EEA"/>
    <w:rsid w:val="005A5EEE"/>
    <w:rsid w:val="006173D9"/>
    <w:rsid w:val="006375C7"/>
    <w:rsid w:val="00654E8F"/>
    <w:rsid w:val="00660D05"/>
    <w:rsid w:val="0066395C"/>
    <w:rsid w:val="006820B1"/>
    <w:rsid w:val="006B7D14"/>
    <w:rsid w:val="006E5390"/>
    <w:rsid w:val="00701727"/>
    <w:rsid w:val="0070566C"/>
    <w:rsid w:val="00714C50"/>
    <w:rsid w:val="00725A7D"/>
    <w:rsid w:val="007501BE"/>
    <w:rsid w:val="00790BB3"/>
    <w:rsid w:val="007C206C"/>
    <w:rsid w:val="00803D24"/>
    <w:rsid w:val="00817DD6"/>
    <w:rsid w:val="00885156"/>
    <w:rsid w:val="008A338C"/>
    <w:rsid w:val="008C3314"/>
    <w:rsid w:val="009151AA"/>
    <w:rsid w:val="0093429D"/>
    <w:rsid w:val="00943573"/>
    <w:rsid w:val="00970F7D"/>
    <w:rsid w:val="00975692"/>
    <w:rsid w:val="00994A3D"/>
    <w:rsid w:val="009C2B12"/>
    <w:rsid w:val="009C70F3"/>
    <w:rsid w:val="009E12CA"/>
    <w:rsid w:val="00A174D9"/>
    <w:rsid w:val="00A569CD"/>
    <w:rsid w:val="00A64A12"/>
    <w:rsid w:val="00A82E3D"/>
    <w:rsid w:val="00AA2EBF"/>
    <w:rsid w:val="00AA4AF7"/>
    <w:rsid w:val="00AB6715"/>
    <w:rsid w:val="00AE1D2F"/>
    <w:rsid w:val="00AE7590"/>
    <w:rsid w:val="00B1671E"/>
    <w:rsid w:val="00B25EB8"/>
    <w:rsid w:val="00B354E1"/>
    <w:rsid w:val="00B37F4D"/>
    <w:rsid w:val="00B736A2"/>
    <w:rsid w:val="00B77B72"/>
    <w:rsid w:val="00B93076"/>
    <w:rsid w:val="00C52A7B"/>
    <w:rsid w:val="00C56BAF"/>
    <w:rsid w:val="00C66CBE"/>
    <w:rsid w:val="00C679AA"/>
    <w:rsid w:val="00C75972"/>
    <w:rsid w:val="00CC017B"/>
    <w:rsid w:val="00CC0A3A"/>
    <w:rsid w:val="00CD066B"/>
    <w:rsid w:val="00CE4FEE"/>
    <w:rsid w:val="00D22DF3"/>
    <w:rsid w:val="00D41CBB"/>
    <w:rsid w:val="00D900A6"/>
    <w:rsid w:val="00DB59C3"/>
    <w:rsid w:val="00DC259A"/>
    <w:rsid w:val="00DE23E8"/>
    <w:rsid w:val="00E10785"/>
    <w:rsid w:val="00E21018"/>
    <w:rsid w:val="00E52377"/>
    <w:rsid w:val="00E64E17"/>
    <w:rsid w:val="00E866C9"/>
    <w:rsid w:val="00EA3D3C"/>
    <w:rsid w:val="00EA5531"/>
    <w:rsid w:val="00ED5921"/>
    <w:rsid w:val="00F46900"/>
    <w:rsid w:val="00F61D89"/>
    <w:rsid w:val="00F65FBB"/>
    <w:rsid w:val="00F71E06"/>
    <w:rsid w:val="00F83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4487BD"/>
  <w15:docId w15:val="{133E554D-C33E-435D-A5BC-605DF70A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B6715"/>
    <w:pPr>
      <w:spacing w:before="120" w:after="240" w:line="240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0"/>
    <w:link w:val="10"/>
    <w:uiPriority w:val="2"/>
    <w:qFormat/>
    <w:rsid w:val="00AB6715"/>
    <w:pPr>
      <w:numPr>
        <w:numId w:val="19"/>
      </w:numPr>
      <w:spacing w:before="240"/>
      <w:contextualSpacing w:val="0"/>
      <w:outlineLvl w:val="0"/>
    </w:pPr>
    <w:rPr>
      <w:b/>
    </w:rPr>
  </w:style>
  <w:style w:type="paragraph" w:styleId="2">
    <w:name w:val="heading 2"/>
    <w:basedOn w:val="1"/>
    <w:next w:val="a0"/>
    <w:link w:val="20"/>
    <w:uiPriority w:val="2"/>
    <w:qFormat/>
    <w:rsid w:val="00AB6715"/>
    <w:pPr>
      <w:numPr>
        <w:ilvl w:val="1"/>
      </w:numPr>
      <w:spacing w:after="200"/>
      <w:outlineLvl w:val="1"/>
    </w:pPr>
  </w:style>
  <w:style w:type="paragraph" w:styleId="3">
    <w:name w:val="heading 3"/>
    <w:basedOn w:val="a0"/>
    <w:next w:val="a0"/>
    <w:link w:val="30"/>
    <w:uiPriority w:val="2"/>
    <w:qFormat/>
    <w:rsid w:val="00AB6715"/>
    <w:pPr>
      <w:keepNext/>
      <w:keepLines/>
      <w:numPr>
        <w:ilvl w:val="2"/>
        <w:numId w:val="19"/>
      </w:numPr>
      <w:spacing w:before="40" w:after="12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3"/>
    <w:next w:val="a0"/>
    <w:link w:val="40"/>
    <w:uiPriority w:val="2"/>
    <w:qFormat/>
    <w:rsid w:val="00AB6715"/>
    <w:pPr>
      <w:numPr>
        <w:ilvl w:val="3"/>
      </w:numPr>
      <w:outlineLvl w:val="3"/>
    </w:pPr>
    <w:rPr>
      <w:iCs/>
    </w:rPr>
  </w:style>
  <w:style w:type="paragraph" w:styleId="5">
    <w:name w:val="heading 5"/>
    <w:basedOn w:val="4"/>
    <w:next w:val="a0"/>
    <w:link w:val="50"/>
    <w:uiPriority w:val="2"/>
    <w:qFormat/>
    <w:rsid w:val="00AB6715"/>
    <w:pPr>
      <w:numPr>
        <w:ilvl w:val="4"/>
      </w:numPr>
      <w:outlineLvl w:val="4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character" w:customStyle="1" w:styleId="20">
    <w:name w:val="标题 2 字符"/>
    <w:basedOn w:val="a1"/>
    <w:link w:val="2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paragraph" w:styleId="a4">
    <w:name w:val="Subtitle"/>
    <w:basedOn w:val="a0"/>
    <w:next w:val="a0"/>
    <w:link w:val="a5"/>
    <w:uiPriority w:val="99"/>
    <w:unhideWhenUsed/>
    <w:qFormat/>
    <w:rsid w:val="00AB6715"/>
    <w:pPr>
      <w:spacing w:before="240"/>
    </w:pPr>
    <w:rPr>
      <w:rFonts w:cs="Times New Roman"/>
      <w:b/>
      <w:szCs w:val="24"/>
    </w:rPr>
  </w:style>
  <w:style w:type="character" w:customStyle="1" w:styleId="a5">
    <w:name w:val="副标题 字符"/>
    <w:basedOn w:val="a1"/>
    <w:link w:val="a4"/>
    <w:uiPriority w:val="99"/>
    <w:rsid w:val="00AB6715"/>
    <w:rPr>
      <w:rFonts w:ascii="Times New Roman" w:hAnsi="Times New Roman" w:cs="Times New Roman"/>
      <w:b/>
      <w:sz w:val="24"/>
      <w:szCs w:val="24"/>
    </w:rPr>
  </w:style>
  <w:style w:type="paragraph" w:customStyle="1" w:styleId="AuthorList">
    <w:name w:val="Author List"/>
    <w:aliases w:val="Keywords,Abstract"/>
    <w:basedOn w:val="a4"/>
    <w:next w:val="a0"/>
    <w:uiPriority w:val="1"/>
    <w:qFormat/>
    <w:rsid w:val="00AB6715"/>
  </w:style>
  <w:style w:type="paragraph" w:styleId="a6">
    <w:name w:val="Balloon Text"/>
    <w:basedOn w:val="a0"/>
    <w:link w:val="a7"/>
    <w:uiPriority w:val="99"/>
    <w:semiHidden/>
    <w:unhideWhenUsed/>
    <w:rsid w:val="00AB6715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批注框文本 字符"/>
    <w:basedOn w:val="a1"/>
    <w:link w:val="a6"/>
    <w:uiPriority w:val="99"/>
    <w:semiHidden/>
    <w:rsid w:val="00AB6715"/>
    <w:rPr>
      <w:rFonts w:ascii="Tahoma" w:hAnsi="Tahoma" w:cs="Tahoma"/>
      <w:sz w:val="16"/>
      <w:szCs w:val="16"/>
    </w:rPr>
  </w:style>
  <w:style w:type="character" w:styleId="a8">
    <w:name w:val="Book Title"/>
    <w:basedOn w:val="a1"/>
    <w:uiPriority w:val="33"/>
    <w:qFormat/>
    <w:rsid w:val="00AB6715"/>
    <w:rPr>
      <w:rFonts w:ascii="Times New Roman" w:hAnsi="Times New Roman"/>
      <w:b/>
      <w:bCs/>
      <w:i/>
      <w:iCs/>
      <w:spacing w:val="5"/>
    </w:rPr>
  </w:style>
  <w:style w:type="paragraph" w:styleId="a9">
    <w:name w:val="caption"/>
    <w:basedOn w:val="a0"/>
    <w:next w:val="aa"/>
    <w:uiPriority w:val="35"/>
    <w:unhideWhenUsed/>
    <w:qFormat/>
    <w:rsid w:val="00AB6715"/>
    <w:pPr>
      <w:keepNext/>
    </w:pPr>
    <w:rPr>
      <w:rFonts w:cs="Times New Roman"/>
      <w:b/>
      <w:bCs/>
      <w:szCs w:val="24"/>
    </w:rPr>
  </w:style>
  <w:style w:type="paragraph" w:styleId="aa">
    <w:name w:val="No Spacing"/>
    <w:uiPriority w:val="99"/>
    <w:unhideWhenUsed/>
    <w:qFormat/>
    <w:rsid w:val="00AB6715"/>
    <w:pPr>
      <w:spacing w:after="0" w:line="240" w:lineRule="auto"/>
    </w:pPr>
    <w:rPr>
      <w:rFonts w:ascii="Times New Roman" w:hAnsi="Times New Roman"/>
      <w:sz w:val="24"/>
    </w:rPr>
  </w:style>
  <w:style w:type="character" w:styleId="ab">
    <w:name w:val="annotation reference"/>
    <w:basedOn w:val="a1"/>
    <w:uiPriority w:val="99"/>
    <w:semiHidden/>
    <w:unhideWhenUsed/>
    <w:rsid w:val="00AB6715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AB6715"/>
    <w:rPr>
      <w:sz w:val="20"/>
      <w:szCs w:val="20"/>
    </w:rPr>
  </w:style>
  <w:style w:type="character" w:customStyle="1" w:styleId="ad">
    <w:name w:val="批注文字 字符"/>
    <w:basedOn w:val="a1"/>
    <w:link w:val="ac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B6715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AB6715"/>
    <w:rPr>
      <w:rFonts w:ascii="Times New Roman" w:hAnsi="Times New Roman"/>
      <w:b/>
      <w:bCs/>
      <w:sz w:val="20"/>
      <w:szCs w:val="20"/>
    </w:rPr>
  </w:style>
  <w:style w:type="character" w:styleId="af0">
    <w:name w:val="Emphasis"/>
    <w:basedOn w:val="a1"/>
    <w:uiPriority w:val="20"/>
    <w:qFormat/>
    <w:rsid w:val="00AB6715"/>
    <w:rPr>
      <w:rFonts w:ascii="Times New Roman" w:hAnsi="Times New Roman"/>
      <w:i/>
      <w:iCs/>
    </w:rPr>
  </w:style>
  <w:style w:type="character" w:styleId="af1">
    <w:name w:val="endnote reference"/>
    <w:basedOn w:val="a1"/>
    <w:uiPriority w:val="99"/>
    <w:semiHidden/>
    <w:unhideWhenUsed/>
    <w:rsid w:val="00AB6715"/>
    <w:rPr>
      <w:vertAlign w:val="superscript"/>
    </w:rPr>
  </w:style>
  <w:style w:type="paragraph" w:styleId="af2">
    <w:name w:val="endnote text"/>
    <w:basedOn w:val="a0"/>
    <w:link w:val="af3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af3">
    <w:name w:val="尾注文本 字符"/>
    <w:basedOn w:val="a1"/>
    <w:link w:val="af2"/>
    <w:uiPriority w:val="99"/>
    <w:semiHidden/>
    <w:rsid w:val="00AB6715"/>
    <w:rPr>
      <w:rFonts w:ascii="Times New Roman" w:hAnsi="Times New Roman"/>
      <w:sz w:val="20"/>
      <w:szCs w:val="20"/>
    </w:rPr>
  </w:style>
  <w:style w:type="character" w:styleId="af4">
    <w:name w:val="FollowedHyperlink"/>
    <w:basedOn w:val="a1"/>
    <w:uiPriority w:val="99"/>
    <w:semiHidden/>
    <w:unhideWhenUsed/>
    <w:rsid w:val="00AB6715"/>
    <w:rPr>
      <w:color w:val="800080" w:themeColor="followedHyperlink"/>
      <w:u w:val="single"/>
    </w:rPr>
  </w:style>
  <w:style w:type="paragraph" w:styleId="af5">
    <w:name w:val="footer"/>
    <w:basedOn w:val="a0"/>
    <w:link w:val="af6"/>
    <w:uiPriority w:val="99"/>
    <w:unhideWhenUsed/>
    <w:rsid w:val="00AB6715"/>
    <w:pPr>
      <w:tabs>
        <w:tab w:val="center" w:pos="4844"/>
        <w:tab w:val="right" w:pos="9689"/>
      </w:tabs>
      <w:spacing w:after="0"/>
    </w:pPr>
  </w:style>
  <w:style w:type="character" w:customStyle="1" w:styleId="af6">
    <w:name w:val="页脚 字符"/>
    <w:basedOn w:val="a1"/>
    <w:link w:val="af5"/>
    <w:uiPriority w:val="99"/>
    <w:rsid w:val="00AB6715"/>
    <w:rPr>
      <w:rFonts w:ascii="Times New Roman" w:hAnsi="Times New Roman"/>
      <w:sz w:val="24"/>
    </w:rPr>
  </w:style>
  <w:style w:type="character" w:styleId="af7">
    <w:name w:val="footnote reference"/>
    <w:basedOn w:val="a1"/>
    <w:uiPriority w:val="99"/>
    <w:semiHidden/>
    <w:unhideWhenUsed/>
    <w:rsid w:val="00AB6715"/>
    <w:rPr>
      <w:vertAlign w:val="superscript"/>
    </w:rPr>
  </w:style>
  <w:style w:type="paragraph" w:styleId="af8">
    <w:name w:val="footnote text"/>
    <w:basedOn w:val="a0"/>
    <w:link w:val="af9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af9">
    <w:name w:val="脚注文本 字符"/>
    <w:basedOn w:val="a1"/>
    <w:link w:val="af8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afa">
    <w:name w:val="header"/>
    <w:basedOn w:val="a0"/>
    <w:link w:val="afb"/>
    <w:uiPriority w:val="99"/>
    <w:unhideWhenUsed/>
    <w:rsid w:val="00AB6715"/>
    <w:pPr>
      <w:tabs>
        <w:tab w:val="center" w:pos="4844"/>
        <w:tab w:val="right" w:pos="9689"/>
      </w:tabs>
    </w:pPr>
    <w:rPr>
      <w:b/>
    </w:rPr>
  </w:style>
  <w:style w:type="character" w:customStyle="1" w:styleId="afb">
    <w:name w:val="页眉 字符"/>
    <w:basedOn w:val="a1"/>
    <w:link w:val="afa"/>
    <w:uiPriority w:val="99"/>
    <w:rsid w:val="00AB6715"/>
    <w:rPr>
      <w:rFonts w:ascii="Times New Roman" w:hAnsi="Times New Roman"/>
      <w:b/>
      <w:sz w:val="24"/>
    </w:rPr>
  </w:style>
  <w:style w:type="paragraph" w:styleId="a">
    <w:name w:val="List Paragraph"/>
    <w:basedOn w:val="a0"/>
    <w:uiPriority w:val="3"/>
    <w:qFormat/>
    <w:rsid w:val="00AB6715"/>
    <w:pPr>
      <w:numPr>
        <w:numId w:val="13"/>
      </w:numPr>
      <w:contextualSpacing/>
    </w:pPr>
    <w:rPr>
      <w:rFonts w:eastAsia="Cambria" w:cs="Times New Roman"/>
      <w:szCs w:val="24"/>
    </w:rPr>
  </w:style>
  <w:style w:type="numbering" w:customStyle="1" w:styleId="Headings">
    <w:name w:val="Headings"/>
    <w:uiPriority w:val="99"/>
    <w:rsid w:val="00AB6715"/>
    <w:pPr>
      <w:numPr>
        <w:numId w:val="14"/>
      </w:numPr>
    </w:pPr>
  </w:style>
  <w:style w:type="character" w:styleId="afc">
    <w:name w:val="Hyperlink"/>
    <w:basedOn w:val="a1"/>
    <w:uiPriority w:val="99"/>
    <w:unhideWhenUsed/>
    <w:rsid w:val="00AB6715"/>
    <w:rPr>
      <w:color w:val="0000FF"/>
      <w:u w:val="single"/>
    </w:rPr>
  </w:style>
  <w:style w:type="character" w:styleId="afd">
    <w:name w:val="Intense Emphasis"/>
    <w:basedOn w:val="a1"/>
    <w:uiPriority w:val="21"/>
    <w:unhideWhenUsed/>
    <w:rsid w:val="00AB6715"/>
    <w:rPr>
      <w:rFonts w:ascii="Times New Roman" w:hAnsi="Times New Roman"/>
      <w:i/>
      <w:iCs/>
      <w:color w:val="auto"/>
    </w:rPr>
  </w:style>
  <w:style w:type="character" w:styleId="afe">
    <w:name w:val="Intense Reference"/>
    <w:basedOn w:val="a1"/>
    <w:uiPriority w:val="32"/>
    <w:qFormat/>
    <w:rsid w:val="00AB6715"/>
    <w:rPr>
      <w:b/>
      <w:bCs/>
      <w:smallCaps/>
      <w:color w:val="auto"/>
      <w:spacing w:val="5"/>
    </w:rPr>
  </w:style>
  <w:style w:type="character" w:styleId="aff">
    <w:name w:val="line number"/>
    <w:basedOn w:val="a1"/>
    <w:uiPriority w:val="99"/>
    <w:semiHidden/>
    <w:unhideWhenUsed/>
    <w:rsid w:val="00AB6715"/>
  </w:style>
  <w:style w:type="character" w:customStyle="1" w:styleId="30">
    <w:name w:val="标题 3 字符"/>
    <w:basedOn w:val="a1"/>
    <w:link w:val="3"/>
    <w:uiPriority w:val="2"/>
    <w:rsid w:val="00AB6715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40">
    <w:name w:val="标题 4 字符"/>
    <w:basedOn w:val="a1"/>
    <w:link w:val="4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character" w:customStyle="1" w:styleId="50">
    <w:name w:val="标题 5 字符"/>
    <w:basedOn w:val="a1"/>
    <w:link w:val="5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paragraph" w:styleId="aff0">
    <w:name w:val="Normal (Web)"/>
    <w:basedOn w:val="a0"/>
    <w:uiPriority w:val="99"/>
    <w:unhideWhenUsed/>
    <w:rsid w:val="00AB6715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aff1">
    <w:name w:val="Quote"/>
    <w:basedOn w:val="a0"/>
    <w:next w:val="a0"/>
    <w:link w:val="aff2"/>
    <w:uiPriority w:val="29"/>
    <w:qFormat/>
    <w:rsid w:val="00AB671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2">
    <w:name w:val="引用 字符"/>
    <w:basedOn w:val="a1"/>
    <w:link w:val="aff1"/>
    <w:uiPriority w:val="29"/>
    <w:rsid w:val="00AB6715"/>
    <w:rPr>
      <w:rFonts w:ascii="Times New Roman" w:hAnsi="Times New Roman"/>
      <w:i/>
      <w:iCs/>
      <w:color w:val="404040" w:themeColor="text1" w:themeTint="BF"/>
      <w:sz w:val="24"/>
    </w:rPr>
  </w:style>
  <w:style w:type="character" w:styleId="aff3">
    <w:name w:val="Strong"/>
    <w:basedOn w:val="a1"/>
    <w:uiPriority w:val="22"/>
    <w:qFormat/>
    <w:rsid w:val="00AB6715"/>
    <w:rPr>
      <w:rFonts w:ascii="Times New Roman" w:hAnsi="Times New Roman"/>
      <w:b/>
      <w:bCs/>
    </w:rPr>
  </w:style>
  <w:style w:type="character" w:styleId="aff4">
    <w:name w:val="Subtle Emphasis"/>
    <w:basedOn w:val="a1"/>
    <w:uiPriority w:val="19"/>
    <w:qFormat/>
    <w:rsid w:val="00AB6715"/>
    <w:rPr>
      <w:rFonts w:ascii="Times New Roman" w:hAnsi="Times New Roman"/>
      <w:i/>
      <w:iCs/>
      <w:color w:val="404040" w:themeColor="text1" w:themeTint="BF"/>
    </w:rPr>
  </w:style>
  <w:style w:type="table" w:styleId="aff5">
    <w:name w:val="Table Grid"/>
    <w:basedOn w:val="a2"/>
    <w:uiPriority w:val="59"/>
    <w:rsid w:val="00AB6715"/>
    <w:pPr>
      <w:spacing w:after="0" w:line="240" w:lineRule="auto"/>
    </w:pPr>
    <w:rPr>
      <w:rFonts w:asciiTheme="majorHAnsi" w:hAnsiTheme="maj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6">
    <w:name w:val="Title"/>
    <w:basedOn w:val="a0"/>
    <w:next w:val="a0"/>
    <w:link w:val="aff7"/>
    <w:qFormat/>
    <w:rsid w:val="00AB6715"/>
    <w:pPr>
      <w:suppressLineNumbers/>
      <w:spacing w:before="240" w:after="360"/>
      <w:jc w:val="center"/>
    </w:pPr>
    <w:rPr>
      <w:rFonts w:cs="Times New Roman"/>
      <w:b/>
      <w:sz w:val="32"/>
      <w:szCs w:val="32"/>
    </w:rPr>
  </w:style>
  <w:style w:type="character" w:customStyle="1" w:styleId="aff7">
    <w:name w:val="标题 字符"/>
    <w:basedOn w:val="a1"/>
    <w:link w:val="aff6"/>
    <w:rsid w:val="00AB6715"/>
    <w:rPr>
      <w:rFonts w:ascii="Times New Roman" w:hAnsi="Times New Roman" w:cs="Times New Roman"/>
      <w:b/>
      <w:sz w:val="32"/>
      <w:szCs w:val="32"/>
    </w:rPr>
  </w:style>
  <w:style w:type="paragraph" w:customStyle="1" w:styleId="SupplementaryMaterial">
    <w:name w:val="Supplementary Material"/>
    <w:basedOn w:val="aff6"/>
    <w:next w:val="aff6"/>
    <w:qFormat/>
    <w:rsid w:val="0001436A"/>
    <w:pPr>
      <w:spacing w:after="120"/>
    </w:pPr>
    <w:rPr>
      <w:i/>
    </w:rPr>
  </w:style>
  <w:style w:type="paragraph" w:styleId="aff8">
    <w:name w:val="Revision"/>
    <w:hidden/>
    <w:uiPriority w:val="99"/>
    <w:semiHidden/>
    <w:rsid w:val="00803D24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tiff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tiff"/><Relationship Id="rId10" Type="http://schemas.openxmlformats.org/officeDocument/2006/relationships/footnotes" Target="foot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nnah.eccles\OneDrive%20-%20Frontiers%20Media%20SA\Documents\Latex%20work\Sep%202022_link%20updates\Supplementary_Materi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445AF306EBB441B7A6158762C40D43" ma:contentTypeVersion="28" ma:contentTypeDescription="Create a new document." ma:contentTypeScope="" ma:versionID="885ac53139f20652f850277d10459b85">
  <xsd:schema xmlns:xsd="http://www.w3.org/2001/XMLSchema" xmlns:xs="http://www.w3.org/2001/XMLSchema" xmlns:p="http://schemas.microsoft.com/office/2006/metadata/properties" xmlns:ns2="26005759-6815-4540-b8ea-913958d74f23" xmlns:ns3="970c08f3-bdc0-46be-888b-e62464d9f78c" targetNamespace="http://schemas.microsoft.com/office/2006/metadata/properties" ma:root="true" ma:fieldsID="b20dbcea35cbef169bcf39aab5233ab6" ns2:_="" ns3:_="">
    <xsd:import namespace="26005759-6815-4540-b8ea-913958d74f23"/>
    <xsd:import namespace="970c08f3-bdc0-46be-888b-e62464d9f78c"/>
    <xsd:element name="properties">
      <xsd:complexType>
        <xsd:sequence>
          <xsd:element name="documentManagement">
            <xsd:complexType>
              <xsd:all>
                <xsd:element ref="ns2:_dlc_DocIdUrl" minOccurs="0"/>
                <xsd:element ref="ns2:_dlc_DocId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2:SharedWithUsers" minOccurs="0"/>
                <xsd:element ref="ns2:SharedWithDetails" minOccurs="0"/>
                <xsd:element ref="ns3:MediaServiceDateTaken" minOccurs="0"/>
                <xsd:element ref="ns3:Status" minOccurs="0"/>
                <xsd:element ref="ns3:Lead" minOccurs="0"/>
                <xsd:element ref="ns3:Description" minOccurs="0"/>
                <xsd:element ref="ns3:_Flow_SignoffStatu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005759-6815-4540-b8ea-913958d74f23" elementFormDefault="qualified">
    <xsd:import namespace="http://schemas.microsoft.com/office/2006/documentManagement/types"/>
    <xsd:import namespace="http://schemas.microsoft.com/office/infopath/2007/PartnerControls"/>
    <xsd:element name="_dlc_DocIdUrl" ma:index="2" nillable="true" ma:displayName="Document ID" ma:description="Permanent link to this document." ma:hidden="true" ma:internalName="_dlc_DocIdUrl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" ma:index="7" nillable="true" ma:displayName="Document ID Value" ma:description="The value of the document ID assigned to this item." ma:hidden="true" ma:internalName="_dlc_DocId" ma:readOnly="false">
      <xsd:simpleType>
        <xsd:restriction base="dms:Text"/>
      </xsd:simpleType>
    </xsd:element>
    <xsd:element name="_dlc_DocIdPersistId" ma:index="9" nillable="true" ma:displayName="Persist ID" ma:description="Keep ID on add." ma:hidden="true" ma:internalName="_dlc_DocIdPersistId" ma:readOnly="false">
      <xsd:simpleType>
        <xsd:restriction base="dms:Boolean"/>
      </xsd:simpleType>
    </xsd:element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9" nillable="true" ma:displayName="Taxonomy Catch All Column" ma:hidden="true" ma:list="{43fa7804-5c1f-47ca-a814-a80f2ff05ca7}" ma:internalName="TaxCatchAll" ma:showField="CatchAllData" ma:web="26005759-6815-4540-b8ea-913958d74f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0c08f3-bdc0-46be-888b-e62464d9f7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hidden="true" ma:internalName="MediaServiceKeyPoints" ma:readOnly="true">
      <xsd:simpleType>
        <xsd:restriction base="dms:Note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8" nillable="true" ma:displayName="Status" ma:default="New" ma:description="Archive function" ma:format="Dropdown" ma:internalName="Status">
      <xsd:simpleType>
        <xsd:restriction base="dms:Choice">
          <xsd:enumeration value="New"/>
          <xsd:enumeration value="Ongoing"/>
          <xsd:enumeration value="Finished"/>
        </xsd:restriction>
      </xsd:simpleType>
    </xsd:element>
    <xsd:element name="Lead" ma:index="19" nillable="true" ma:displayName="Lead" ma:format="Dropdown" ma:list="UserInfo" ma:SharePointGroup="0" ma:internalName="Lead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scription" ma:index="20" nillable="true" ma:displayName="Description" ma:format="Dropdown" ma:internalName="Description">
      <xsd:simpleType>
        <xsd:restriction base="dms:Note">
          <xsd:maxLength value="255"/>
        </xsd:restriction>
      </xsd:simpleType>
    </xsd:element>
    <xsd:element name="_Flow_SignoffStatus" ma:index="21" nillable="true" ma:displayName="Sign-off status" ma:internalName="Sign_x002d_off_x0020_status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5" nillable="true" ma:displayName="Location" ma:internalName="MediaServiceLocation" ma:readOnly="true">
      <xsd:simpleType>
        <xsd:restriction base="dms:Text"/>
      </xsd:simpleType>
    </xsd:element>
    <xsd:element name="MediaLengthInSeconds" ma:index="26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8" nillable="true" ma:taxonomy="true" ma:internalName="lcf76f155ced4ddcb4097134ff3c332f" ma:taxonomyFieldName="MediaServiceImageTags" ma:displayName="Image Tags" ma:readOnly="false" ma:fieldId="{5cf76f15-5ced-4ddc-b409-7134ff3c332f}" ma:taxonomyMulti="true" ma:sspId="465d274b-74f9-43c9-a5ca-fb7fe75b76d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26005759-6815-4540-b8ea-913958d74f23">FRONDOC-1086935359-10119</_dlc_DocId>
    <_dlc_DocIdUrl xmlns="26005759-6815-4540-b8ea-913958d74f23">
      <Url>https://frontiersin.sharepoint.com/Publishing/PubOps/Production/_layouts/15/DocIdRedir.aspx?ID=FRONDOC-1086935359-10119</Url>
      <Description>FRONDOC-1086935359-10119</Description>
    </_dlc_DocIdUrl>
    <_dlc_DocIdPersistId xmlns="26005759-6815-4540-b8ea-913958d74f23">false</_dlc_DocIdPersistId>
    <Description xmlns="970c08f3-bdc0-46be-888b-e62464d9f78c" xsi:nil="true"/>
    <Lead xmlns="970c08f3-bdc0-46be-888b-e62464d9f78c">
      <UserInfo>
        <DisplayName/>
        <AccountId xsi:nil="true"/>
        <AccountType/>
      </UserInfo>
    </Lead>
    <Status xmlns="970c08f3-bdc0-46be-888b-e62464d9f78c">New</Status>
    <_Flow_SignoffStatus xmlns="970c08f3-bdc0-46be-888b-e62464d9f78c" xsi:nil="true"/>
    <SharedWithUsers xmlns="26005759-6815-4540-b8ea-913958d74f23">
      <UserInfo>
        <DisplayName/>
        <AccountId xsi:nil="true"/>
        <AccountType/>
      </UserInfo>
    </SharedWithUsers>
    <lcf76f155ced4ddcb4097134ff3c332f xmlns="970c08f3-bdc0-46be-888b-e62464d9f78c">
      <Terms xmlns="http://schemas.microsoft.com/office/infopath/2007/PartnerControls"/>
    </lcf76f155ced4ddcb4097134ff3c332f>
    <TaxCatchAll xmlns="26005759-6815-4540-b8ea-913958d74f23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FF441E3-103C-4487-877D-08CD22337C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6005759-6815-4540-b8ea-913958d74f23"/>
    <ds:schemaRef ds:uri="970c08f3-bdc0-46be-888b-e62464d9f7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4314AF-3C36-4C2C-B599-40A76C6FFFC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558679B-78FB-42CD-A1EA-A99096AF5568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4B2E0E22-D442-4EBE-AAA2-EDC8871E7B41}">
  <ds:schemaRefs>
    <ds:schemaRef ds:uri="http://schemas.microsoft.com/office/2006/metadata/properties"/>
    <ds:schemaRef ds:uri="http://schemas.microsoft.com/office/infopath/2007/PartnerControls"/>
    <ds:schemaRef ds:uri="26005759-6815-4540-b8ea-913958d74f23"/>
    <ds:schemaRef ds:uri="970c08f3-bdc0-46be-888b-e62464d9f78c"/>
  </ds:schemaRefs>
</ds:datastoreItem>
</file>

<file path=customXml/itemProps5.xml><?xml version="1.0" encoding="utf-8"?>
<ds:datastoreItem xmlns:ds="http://schemas.openxmlformats.org/officeDocument/2006/customXml" ds:itemID="{A3D4929F-83D0-432F-8F82-6D4423C25F5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Supplementary_Material</Template>
  <TotalTime>14</TotalTime>
  <Pages>8</Pages>
  <Words>1175</Words>
  <Characters>6703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Frontiers</dc:creator>
  <cp:lastModifiedBy>li hq</cp:lastModifiedBy>
  <cp:revision>6</cp:revision>
  <cp:lastPrinted>2013-10-03T12:51:00Z</cp:lastPrinted>
  <dcterms:created xsi:type="dcterms:W3CDTF">2023-03-07T14:48:00Z</dcterms:created>
  <dcterms:modified xsi:type="dcterms:W3CDTF">2023-03-08T06:40:00Z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0x01010026445AF306EBB441B7A6158762C40D43</vt:lpwstr>
  </property>
  <property fmtid="{D5CDD505-2E9C-101B-9397-08002B2CF9AE}" pid="3" name="_dlc_DocIdItemGuid">
    <vt:lpwstr>f82bb101-9b00-462e-af01-9a0e7ec06274</vt:lpwstr>
  </property>
  <property fmtid="{D5CDD505-2E9C-101B-9397-08002B2CF9AE}" pid="4" name="Order">
    <vt:r8>1011900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MediaServiceImageTags">
    <vt:lpwstr/>
  </property>
</Properties>
</file>